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341D5C" w14:textId="77777777" w:rsidR="002D4B5F" w:rsidRDefault="002D4B5F" w:rsidP="002D4B5F">
      <w:pPr>
        <w:jc w:val="center"/>
        <w:rPr>
          <w:rFonts w:ascii="Arial" w:hAnsi="Arial" w:cs="Arial"/>
          <w:lang w:val="fr-CA"/>
        </w:rPr>
      </w:pPr>
      <w:bookmarkStart w:id="0" w:name="_Hlk58766824"/>
    </w:p>
    <w:p w14:paraId="21570659" w14:textId="4FF34794" w:rsidR="002D4B5F" w:rsidRPr="00823341" w:rsidRDefault="002D4B5F" w:rsidP="002D4B5F">
      <w:pPr>
        <w:pStyle w:val="Header"/>
        <w:tabs>
          <w:tab w:val="clear" w:pos="4320"/>
          <w:tab w:val="clear" w:pos="8640"/>
        </w:tabs>
        <w:jc w:val="right"/>
        <w:rPr>
          <w:rFonts w:ascii="Times New Roman" w:hAnsi="Times New Roman"/>
          <w:b/>
          <w:noProof w:val="0"/>
          <w:sz w:val="22"/>
          <w:szCs w:val="22"/>
          <w:lang w:val="fr-FR"/>
        </w:rPr>
      </w:pPr>
      <w:r w:rsidRPr="00823341">
        <w:rPr>
          <w:rFonts w:ascii="Times New Roman" w:hAnsi="Times New Roman"/>
          <w:b/>
          <w:noProof w:val="0"/>
          <w:sz w:val="22"/>
          <w:szCs w:val="22"/>
          <w:lang w:val="fr-CA"/>
        </w:rPr>
        <w:t>N</w:t>
      </w:r>
      <w:r w:rsidRPr="00823341">
        <w:rPr>
          <w:rFonts w:ascii="Times New Roman" w:hAnsi="Times New Roman"/>
          <w:b/>
          <w:noProof w:val="0"/>
          <w:sz w:val="22"/>
          <w:szCs w:val="22"/>
          <w:vertAlign w:val="superscript"/>
          <w:lang w:val="fr-CA"/>
        </w:rPr>
        <w:t>o</w:t>
      </w:r>
      <w:r w:rsidRPr="00823341">
        <w:rPr>
          <w:rFonts w:ascii="Times New Roman" w:hAnsi="Times New Roman"/>
          <w:b/>
          <w:noProof w:val="0"/>
          <w:sz w:val="22"/>
          <w:szCs w:val="22"/>
          <w:lang w:val="fr-CA"/>
        </w:rPr>
        <w:t xml:space="preserve"> de dossier de la SI</w:t>
      </w:r>
      <w:r w:rsidRPr="00823341">
        <w:rPr>
          <w:rFonts w:ascii="Times New Roman" w:hAnsi="Times New Roman"/>
          <w:b/>
          <w:noProof w:val="0"/>
          <w:sz w:val="22"/>
          <w:szCs w:val="22"/>
          <w:lang w:val="fr-FR"/>
        </w:rPr>
        <w:t xml:space="preserve"> /ID File No.: </w:t>
      </w:r>
      <w:r w:rsidR="009C6278" w:rsidRPr="009C6278">
        <w:rPr>
          <w:rFonts w:ascii="Times New Roman" w:hAnsi="Times New Roman"/>
          <w:b/>
          <w:noProof w:val="0"/>
          <w:sz w:val="22"/>
          <w:szCs w:val="22"/>
          <w:highlight w:val="yellow"/>
          <w:lang w:val="fr-FR"/>
        </w:rPr>
        <w:t>000</w:t>
      </w:r>
      <w:r w:rsidR="009C6278">
        <w:rPr>
          <w:rFonts w:ascii="Times New Roman" w:hAnsi="Times New Roman"/>
          <w:b/>
          <w:noProof w:val="0"/>
          <w:sz w:val="22"/>
          <w:szCs w:val="22"/>
          <w:highlight w:val="yellow"/>
          <w:lang w:val="fr-FR"/>
        </w:rPr>
        <w:t>X</w:t>
      </w:r>
      <w:r w:rsidR="009C6278" w:rsidRPr="009C6278">
        <w:rPr>
          <w:rFonts w:ascii="Times New Roman" w:hAnsi="Times New Roman"/>
          <w:b/>
          <w:noProof w:val="0"/>
          <w:sz w:val="22"/>
          <w:szCs w:val="22"/>
          <w:highlight w:val="yellow"/>
          <w:lang w:val="fr-FR"/>
        </w:rPr>
        <w:noBreakHyphen/>
      </w:r>
      <w:r w:rsidR="009C6278">
        <w:rPr>
          <w:rFonts w:ascii="Times New Roman" w:hAnsi="Times New Roman"/>
          <w:b/>
          <w:noProof w:val="0"/>
          <w:sz w:val="22"/>
          <w:szCs w:val="22"/>
          <w:highlight w:val="yellow"/>
          <w:lang w:val="fr-FR"/>
        </w:rPr>
        <w:t>XX</w:t>
      </w:r>
      <w:r w:rsidR="009C6278" w:rsidRPr="009C6278">
        <w:rPr>
          <w:rFonts w:ascii="Times New Roman" w:hAnsi="Times New Roman"/>
          <w:b/>
          <w:noProof w:val="0"/>
          <w:sz w:val="22"/>
          <w:szCs w:val="22"/>
          <w:highlight w:val="yellow"/>
          <w:lang w:val="fr-FR"/>
        </w:rPr>
        <w:noBreakHyphen/>
      </w:r>
      <w:r w:rsidR="009C6278">
        <w:rPr>
          <w:rFonts w:ascii="Times New Roman" w:hAnsi="Times New Roman"/>
          <w:b/>
          <w:noProof w:val="0"/>
          <w:sz w:val="22"/>
          <w:szCs w:val="22"/>
          <w:highlight w:val="yellow"/>
          <w:lang w:val="fr-FR"/>
        </w:rPr>
        <w:t>XXXX</w:t>
      </w:r>
      <w:r w:rsidR="009C6278" w:rsidRPr="009C6278">
        <w:rPr>
          <w:rFonts w:ascii="Times New Roman" w:hAnsi="Times New Roman"/>
          <w:b/>
          <w:noProof w:val="0"/>
          <w:sz w:val="22"/>
          <w:szCs w:val="22"/>
          <w:highlight w:val="yellow"/>
          <w:lang w:val="fr-FR"/>
        </w:rPr>
        <w:noBreakHyphen/>
        <w:t>0X</w:t>
      </w:r>
      <w:r w:rsidRPr="00823341">
        <w:rPr>
          <w:rFonts w:ascii="Times New Roman" w:hAnsi="Times New Roman"/>
          <w:b/>
          <w:bCs/>
          <w:sz w:val="22"/>
          <w:szCs w:val="22"/>
          <w:lang w:val="fr-CA"/>
        </w:rPr>
        <w:t xml:space="preserve"> </w:t>
      </w:r>
      <w:sdt>
        <w:sdtPr>
          <w:rPr>
            <w:rFonts w:ascii="Times New Roman" w:hAnsi="Times New Roman"/>
            <w:b/>
            <w:bCs/>
            <w:sz w:val="22"/>
            <w:szCs w:val="22"/>
            <w:lang w:val="fr-CA"/>
          </w:rPr>
          <w:alias w:val="Proceeding code"/>
          <w:tag w:val="Proceeding code"/>
          <w:id w:val="-771543787"/>
          <w:placeholder>
            <w:docPart w:val="62B4708AC869495CBED697C26FC4567F"/>
          </w:placeholder>
          <w:showingPlcHdr/>
          <w:dropDownList>
            <w:listItem w:value="Choisir un élément"/>
            <w:listItem w:displayText="AH" w:value="AH"/>
            <w:listItem w:displayText="DR" w:value="DR"/>
            <w:listItem w:displayText="AH-DR" w:value="AH-DR"/>
          </w:dropDownList>
        </w:sdtPr>
        <w:sdtEndPr/>
        <w:sdtContent>
          <w:r w:rsidRPr="00823341">
            <w:rPr>
              <w:rStyle w:val="PlaceholderText"/>
              <w:rFonts w:ascii="Times New Roman" w:hAnsi="Times New Roman"/>
              <w:b/>
              <w:bCs/>
              <w:sz w:val="22"/>
              <w:szCs w:val="22"/>
              <w:highlight w:val="yellow"/>
              <w:lang w:val="fr-FR"/>
            </w:rPr>
            <w:t>Choisir un élément</w:t>
          </w:r>
        </w:sdtContent>
      </w:sdt>
    </w:p>
    <w:p w14:paraId="229B5974" w14:textId="35620BD6" w:rsidR="002D4B5F" w:rsidRPr="009C6278" w:rsidRDefault="002D4B5F" w:rsidP="002D4B5F">
      <w:pPr>
        <w:pStyle w:val="Header"/>
        <w:tabs>
          <w:tab w:val="clear" w:pos="4320"/>
          <w:tab w:val="clear" w:pos="8640"/>
        </w:tabs>
        <w:jc w:val="right"/>
        <w:rPr>
          <w:rFonts w:ascii="Times New Roman" w:hAnsi="Times New Roman"/>
          <w:b/>
          <w:noProof w:val="0"/>
          <w:sz w:val="22"/>
          <w:szCs w:val="22"/>
          <w:lang w:val="en-US"/>
        </w:rPr>
      </w:pPr>
      <w:r w:rsidRPr="00823341">
        <w:rPr>
          <w:rFonts w:ascii="Times New Roman" w:hAnsi="Times New Roman"/>
          <w:b/>
          <w:noProof w:val="0"/>
          <w:sz w:val="22"/>
          <w:szCs w:val="22"/>
          <w:lang w:val="en-US"/>
        </w:rPr>
        <w:t>N</w:t>
      </w:r>
      <w:r w:rsidRPr="00823341">
        <w:rPr>
          <w:rFonts w:ascii="Times New Roman" w:hAnsi="Times New Roman"/>
          <w:b/>
          <w:noProof w:val="0"/>
          <w:sz w:val="22"/>
          <w:szCs w:val="22"/>
          <w:vertAlign w:val="superscript"/>
          <w:lang w:val="en-US"/>
        </w:rPr>
        <w:t>o</w:t>
      </w:r>
      <w:r w:rsidRPr="00823341">
        <w:rPr>
          <w:rFonts w:ascii="Times New Roman" w:hAnsi="Times New Roman"/>
          <w:b/>
          <w:noProof w:val="0"/>
          <w:sz w:val="22"/>
          <w:szCs w:val="22"/>
          <w:lang w:val="en-US"/>
        </w:rPr>
        <w:t xml:space="preserve"> ID client / Client ID No.:</w:t>
      </w:r>
      <w:r w:rsidRPr="00823341">
        <w:rPr>
          <w:rFonts w:ascii="Times New Roman" w:hAnsi="Times New Roman"/>
          <w:sz w:val="22"/>
          <w:szCs w:val="22"/>
        </w:rPr>
        <w:t xml:space="preserve"> </w:t>
      </w:r>
      <w:r w:rsidR="009C6278" w:rsidRPr="009C6278">
        <w:rPr>
          <w:rFonts w:ascii="Times New Roman" w:hAnsi="Times New Roman"/>
          <w:sz w:val="22"/>
          <w:szCs w:val="22"/>
          <w:highlight w:val="yellow"/>
        </w:rPr>
        <w:t>XXXXXXXX</w:t>
      </w:r>
    </w:p>
    <w:p w14:paraId="3CC377CE" w14:textId="77777777" w:rsidR="002D4B5F" w:rsidRPr="00823341" w:rsidRDefault="002D4B5F" w:rsidP="002D4B5F">
      <w:pPr>
        <w:pStyle w:val="Header"/>
        <w:tabs>
          <w:tab w:val="clear" w:pos="4320"/>
          <w:tab w:val="clear" w:pos="8640"/>
        </w:tabs>
        <w:jc w:val="right"/>
        <w:rPr>
          <w:rFonts w:ascii="Times New Roman" w:hAnsi="Times New Roman"/>
          <w:b/>
          <w:noProof w:val="0"/>
          <w:sz w:val="22"/>
          <w:szCs w:val="22"/>
          <w:lang w:val="en-US"/>
        </w:rPr>
      </w:pPr>
    </w:p>
    <w:p w14:paraId="31D7EA4F" w14:textId="7872D62F" w:rsidR="00994E52" w:rsidRPr="00C43C70" w:rsidRDefault="009C6278" w:rsidP="00994E52">
      <w:pPr>
        <w:jc w:val="center"/>
        <w:rPr>
          <w:b/>
          <w:sz w:val="22"/>
          <w:szCs w:val="22"/>
          <w:lang w:val="fr-CA"/>
        </w:rPr>
      </w:pPr>
      <w:r w:rsidRPr="00994E52">
        <w:rPr>
          <w:b/>
          <w:sz w:val="22"/>
          <w:szCs w:val="22"/>
          <w:lang w:val="fr-CA"/>
        </w:rPr>
        <w:t>Transcription de la procédure</w:t>
      </w:r>
      <w:r w:rsidR="00994E52" w:rsidRPr="00994E52">
        <w:rPr>
          <w:b/>
          <w:sz w:val="22"/>
          <w:szCs w:val="22"/>
          <w:lang w:val="fr-CA"/>
        </w:rPr>
        <w:t xml:space="preserve"> :</w:t>
      </w:r>
      <w:sdt>
        <w:sdtPr>
          <w:rPr>
            <w:b/>
            <w:sz w:val="22"/>
            <w:szCs w:val="22"/>
            <w:lang w:val="fr-FR"/>
          </w:rPr>
          <w:alias w:val="Type de procédure"/>
          <w:tag w:val="Type de procédure"/>
          <w:id w:val="-954024377"/>
          <w:placeholder>
            <w:docPart w:val="5C3DFA1C56104DF6A8C1F80044A176EA"/>
          </w:placeholder>
          <w:showingPlcHdr/>
          <w:dropDownList>
            <w:listItem w:displayText=" Enquête" w:value=" Enquête"/>
            <w:listItem w:displayText=" Contrôle des motifs de détention" w:value=" Contrôle des motifs de détention"/>
            <w:listItem w:displayText=" Enquête et Contrôle des motifs de détention" w:value=" Enquête et Contrôle des motifs de détention"/>
            <w:listItem w:displayText="Conférence " w:value="Conférence "/>
          </w:dropDownList>
        </w:sdtPr>
        <w:sdtEndPr/>
        <w:sdtContent>
          <w:r w:rsidR="00994E52" w:rsidRPr="00823341">
            <w:rPr>
              <w:rStyle w:val="PlaceholderText"/>
              <w:b/>
              <w:bCs/>
              <w:sz w:val="22"/>
              <w:szCs w:val="22"/>
              <w:highlight w:val="yellow"/>
              <w:lang w:val="fr-FR"/>
            </w:rPr>
            <w:t>Choisir un élément</w:t>
          </w:r>
          <w:r w:rsidR="00994E52" w:rsidRPr="00823341">
            <w:rPr>
              <w:color w:val="808080"/>
              <w:sz w:val="22"/>
              <w:szCs w:val="22"/>
              <w:lang w:val="fr-CA"/>
            </w:rPr>
            <w:t>.</w:t>
          </w:r>
        </w:sdtContent>
      </w:sdt>
      <w:sdt>
        <w:sdtPr>
          <w:rPr>
            <w:b/>
            <w:sz w:val="22"/>
            <w:szCs w:val="22"/>
          </w:rPr>
          <w:alias w:val="Decision"/>
          <w:tag w:val="Decision"/>
          <w:id w:val="176316396"/>
          <w:placeholder>
            <w:docPart w:val="D8E9FD36379444428F4E1D305842A765"/>
          </w:placeholder>
          <w:showingPlcHdr/>
          <w:comboBox>
            <w:listItem w:value="Choisir un élément."/>
            <w:listItem w:displayText=" (Motifs et décision)" w:value=" (Motifs et décision)"/>
            <w:listItem w:displayText=" " w:value=" "/>
          </w:comboBox>
        </w:sdtPr>
        <w:sdtEndPr/>
        <w:sdtContent>
          <w:r w:rsidRPr="00823341">
            <w:rPr>
              <w:rStyle w:val="PlaceholderText"/>
              <w:b/>
              <w:bCs/>
              <w:sz w:val="22"/>
              <w:szCs w:val="22"/>
              <w:highlight w:val="yellow"/>
              <w:lang w:val="fr-FR"/>
            </w:rPr>
            <w:t>Choisir un élément</w:t>
          </w:r>
          <w:r w:rsidRPr="00823341">
            <w:rPr>
              <w:color w:val="808080"/>
              <w:sz w:val="22"/>
              <w:szCs w:val="22"/>
              <w:lang w:val="fr-CA"/>
            </w:rPr>
            <w:t>.</w:t>
          </w:r>
        </w:sdtContent>
      </w:sdt>
    </w:p>
    <w:p w14:paraId="4344B5AF" w14:textId="77777777" w:rsidR="002D4B5F" w:rsidRPr="00CD3DFF" w:rsidRDefault="00AD4E44" w:rsidP="002D4B5F">
      <w:pPr>
        <w:widowControl w:val="0"/>
        <w:tabs>
          <w:tab w:val="left" w:pos="540"/>
          <w:tab w:val="left" w:pos="2790"/>
          <w:tab w:val="center" w:pos="4680"/>
          <w:tab w:val="left" w:pos="5475"/>
          <w:tab w:val="left" w:pos="5580"/>
          <w:tab w:val="right" w:pos="9360"/>
        </w:tabs>
        <w:jc w:val="center"/>
        <w:rPr>
          <w:b/>
          <w:sz w:val="22"/>
          <w:szCs w:val="22"/>
          <w:lang w:val="fr-CA"/>
        </w:rPr>
      </w:pPr>
      <w:sdt>
        <w:sdtPr>
          <w:rPr>
            <w:b/>
            <w:sz w:val="22"/>
            <w:szCs w:val="22"/>
            <w:lang w:val="fr-FR"/>
          </w:rPr>
          <w:alias w:val="Audience"/>
          <w:tag w:val="hearing"/>
          <w:id w:val="1835101759"/>
          <w:placeholder>
            <w:docPart w:val="D5D4A822A1744A0D96599A4DB4F1129B"/>
          </w:placeholder>
          <w:showingPlcHdr/>
          <w:dropDownList>
            <w:listItem w:value="Choisir un élément"/>
            <w:listItem w:displayText="PUBLIC" w:value="PUBLIC"/>
            <w:listItem w:displayText="PRIVÉ" w:value="PRIVÉ"/>
          </w:dropDownList>
        </w:sdtPr>
        <w:sdtEndPr/>
        <w:sdtContent>
          <w:r w:rsidR="00FC4780" w:rsidRPr="00823341">
            <w:rPr>
              <w:rStyle w:val="PlaceholderText"/>
              <w:b/>
              <w:bCs/>
              <w:sz w:val="22"/>
              <w:szCs w:val="22"/>
              <w:highlight w:val="yellow"/>
              <w:lang w:val="fr-FR"/>
            </w:rPr>
            <w:t>Choisir un élément</w:t>
          </w:r>
          <w:r w:rsidR="00FC4780" w:rsidRPr="00823341">
            <w:rPr>
              <w:color w:val="808080"/>
              <w:sz w:val="22"/>
              <w:szCs w:val="22"/>
              <w:lang w:val="fr-CA"/>
            </w:rPr>
            <w:t>.</w:t>
          </w:r>
        </w:sdtContent>
      </w:sdt>
    </w:p>
    <w:p w14:paraId="3DFAE460" w14:textId="77777777" w:rsidR="002D4B5F" w:rsidRPr="00CD3DFF" w:rsidRDefault="002D4B5F" w:rsidP="002D4B5F">
      <w:pPr>
        <w:pStyle w:val="Header"/>
        <w:tabs>
          <w:tab w:val="clear" w:pos="4320"/>
          <w:tab w:val="clear" w:pos="8640"/>
        </w:tabs>
        <w:jc w:val="right"/>
        <w:rPr>
          <w:rFonts w:ascii="Times New Roman" w:hAnsi="Times New Roman"/>
          <w:b/>
          <w:noProof w:val="0"/>
          <w:sz w:val="22"/>
          <w:szCs w:val="22"/>
          <w:lang w:val="fr-CA"/>
        </w:rPr>
      </w:pP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30"/>
        <w:gridCol w:w="5548"/>
        <w:gridCol w:w="2520"/>
      </w:tblGrid>
      <w:tr w:rsidR="002D4B5F" w:rsidRPr="00823341" w14:paraId="5BA590E8" w14:textId="77777777" w:rsidTr="00A16093">
        <w:trPr>
          <w:trHeight w:val="864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5D17FCA2" w14:textId="77777777" w:rsidR="002D4B5F" w:rsidRPr="00823341" w:rsidRDefault="002D4B5F" w:rsidP="00A16093">
            <w:pPr>
              <w:rPr>
                <w:b/>
                <w:bCs/>
                <w:sz w:val="22"/>
                <w:szCs w:val="22"/>
                <w:lang w:val="fr-CA"/>
              </w:rPr>
            </w:pPr>
            <w:r w:rsidRPr="00823341">
              <w:rPr>
                <w:b/>
                <w:bCs/>
                <w:sz w:val="22"/>
                <w:szCs w:val="22"/>
              </w:rPr>
              <w:t>Entre</w:t>
            </w: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7C43B0CF" w14:textId="77777777" w:rsidR="002D4B5F" w:rsidRPr="00823341" w:rsidRDefault="002D4B5F" w:rsidP="00A16093">
            <w:pPr>
              <w:widowControl w:val="0"/>
              <w:jc w:val="center"/>
              <w:rPr>
                <w:sz w:val="22"/>
                <w:szCs w:val="22"/>
                <w:lang w:val="fr-CA" w:eastAsia="fr-FR"/>
              </w:rPr>
            </w:pPr>
            <w:r w:rsidRPr="009C6278">
              <w:rPr>
                <w:sz w:val="22"/>
                <w:szCs w:val="22"/>
                <w:highlight w:val="yellow"/>
                <w:lang w:val="fr-CA" w:eastAsia="fr-FR"/>
              </w:rPr>
              <w:t xml:space="preserve">Le ministre de la Sécurité publique </w:t>
            </w:r>
            <w:r w:rsidRPr="009C6278">
              <w:rPr>
                <w:sz w:val="22"/>
                <w:szCs w:val="22"/>
                <w:highlight w:val="yellow"/>
                <w:lang w:val="fr-CA" w:eastAsia="fr-FR"/>
              </w:rPr>
              <w:br/>
              <w:t>et de la Protection civile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BE2ECDC" w14:textId="77777777" w:rsidR="002D4B5F" w:rsidRPr="00823341" w:rsidRDefault="002D4B5F" w:rsidP="00A16093">
            <w:pPr>
              <w:ind w:left="-18"/>
              <w:jc w:val="right"/>
              <w:rPr>
                <w:b/>
                <w:bCs/>
                <w:sz w:val="22"/>
                <w:szCs w:val="22"/>
                <w:lang w:val="fr-CA"/>
              </w:rPr>
            </w:pPr>
            <w:r w:rsidRPr="00823341">
              <w:rPr>
                <w:b/>
                <w:bCs/>
                <w:sz w:val="22"/>
                <w:szCs w:val="22"/>
              </w:rPr>
              <w:t>Between</w:t>
            </w:r>
          </w:p>
        </w:tc>
      </w:tr>
      <w:tr w:rsidR="002D4B5F" w:rsidRPr="00823341" w14:paraId="06CCB545" w14:textId="77777777" w:rsidTr="00A16093">
        <w:trPr>
          <w:trHeight w:val="612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79B4FE14" w14:textId="77777777" w:rsidR="002D4B5F" w:rsidRPr="00823341" w:rsidRDefault="002D4B5F" w:rsidP="00A16093">
            <w:pPr>
              <w:rPr>
                <w:b/>
                <w:bCs/>
                <w:sz w:val="22"/>
                <w:szCs w:val="22"/>
                <w:lang w:val="fr-CA"/>
              </w:rPr>
            </w:pPr>
            <w:r w:rsidRPr="00823341">
              <w:rPr>
                <w:b/>
                <w:bCs/>
                <w:sz w:val="22"/>
                <w:szCs w:val="22"/>
              </w:rPr>
              <w:t>et</w:t>
            </w: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2F843163" w14:textId="77777777" w:rsidR="002D4B5F" w:rsidRPr="00823341" w:rsidRDefault="002D4B5F" w:rsidP="00A1609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Cs/>
                <w:noProof w:val="0"/>
                <w:sz w:val="22"/>
                <w:szCs w:val="22"/>
                <w:lang w:val="fr-CA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7D6780FF" w14:textId="77777777" w:rsidR="002D4B5F" w:rsidRPr="00823341" w:rsidRDefault="002D4B5F" w:rsidP="00A16093">
            <w:pPr>
              <w:ind w:left="-18"/>
              <w:jc w:val="right"/>
              <w:rPr>
                <w:b/>
                <w:bCs/>
                <w:sz w:val="22"/>
                <w:szCs w:val="22"/>
                <w:lang w:val="fr-CA"/>
              </w:rPr>
            </w:pPr>
            <w:r w:rsidRPr="00823341">
              <w:rPr>
                <w:b/>
                <w:bCs/>
                <w:sz w:val="22"/>
                <w:szCs w:val="22"/>
              </w:rPr>
              <w:t>and</w:t>
            </w:r>
          </w:p>
        </w:tc>
      </w:tr>
      <w:tr w:rsidR="002D4B5F" w:rsidRPr="00823341" w14:paraId="74D2CA9F" w14:textId="77777777" w:rsidTr="00A16093">
        <w:trPr>
          <w:trHeight w:val="864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7652CAA4" w14:textId="77777777" w:rsidR="002D4B5F" w:rsidRPr="00823341" w:rsidRDefault="002D4B5F" w:rsidP="00A16093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823341">
              <w:rPr>
                <w:b/>
                <w:bCs/>
                <w:sz w:val="22"/>
                <w:szCs w:val="22"/>
              </w:rPr>
              <w:t>Intéressé</w:t>
            </w:r>
            <w:proofErr w:type="spellEnd"/>
            <w:r w:rsidRPr="00823341">
              <w:rPr>
                <w:b/>
                <w:bCs/>
                <w:sz w:val="22"/>
                <w:szCs w:val="22"/>
              </w:rPr>
              <w:t>(e)(s)</w:t>
            </w: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6134E6B8" w14:textId="6EF569C2" w:rsidR="002D4B5F" w:rsidRPr="009C6278" w:rsidRDefault="009C6278" w:rsidP="00A16093">
            <w:pPr>
              <w:pStyle w:val="Header"/>
              <w:tabs>
                <w:tab w:val="clear" w:pos="4320"/>
                <w:tab w:val="clear" w:pos="8640"/>
              </w:tabs>
              <w:contextualSpacing/>
              <w:jc w:val="center"/>
              <w:rPr>
                <w:rFonts w:ascii="Times New Roman" w:hAnsi="Times New Roman"/>
                <w:bCs/>
                <w:noProof w:val="0"/>
                <w:sz w:val="22"/>
                <w:szCs w:val="22"/>
                <w:lang w:val="fr-CA"/>
              </w:rPr>
            </w:pPr>
            <w:r w:rsidRPr="009C6278">
              <w:rPr>
                <w:rFonts w:ascii="Times New Roman" w:hAnsi="Times New Roman"/>
                <w:bCs/>
                <w:noProof w:val="0"/>
                <w:sz w:val="22"/>
                <w:szCs w:val="22"/>
                <w:highlight w:val="yellow"/>
                <w:lang w:val="fr-CA"/>
              </w:rPr>
              <w:t>Nom Premier NOM DE FAMILLE</w:t>
            </w:r>
            <w:bookmarkStart w:id="1" w:name="_GoBack"/>
            <w:bookmarkEnd w:id="1"/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5840579" w14:textId="77777777" w:rsidR="002D4B5F" w:rsidRPr="00823341" w:rsidRDefault="002D4B5F" w:rsidP="00A16093">
            <w:pPr>
              <w:ind w:left="-14"/>
              <w:jc w:val="right"/>
              <w:rPr>
                <w:b/>
                <w:bCs/>
                <w:sz w:val="22"/>
                <w:szCs w:val="22"/>
              </w:rPr>
            </w:pPr>
            <w:r w:rsidRPr="00823341">
              <w:rPr>
                <w:b/>
                <w:bCs/>
                <w:sz w:val="22"/>
                <w:szCs w:val="22"/>
              </w:rPr>
              <w:t>Person(s) Concerned</w:t>
            </w:r>
          </w:p>
        </w:tc>
      </w:tr>
      <w:tr w:rsidR="002D4B5F" w:rsidRPr="00823341" w14:paraId="1E619970" w14:textId="77777777" w:rsidTr="00A16093">
        <w:trPr>
          <w:trHeight w:val="864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55B42388" w14:textId="77777777" w:rsidR="002D4B5F" w:rsidRPr="00823341" w:rsidRDefault="002D4B5F" w:rsidP="00A16093">
            <w:pPr>
              <w:rPr>
                <w:b/>
                <w:bCs/>
                <w:sz w:val="22"/>
                <w:szCs w:val="22"/>
              </w:rPr>
            </w:pPr>
            <w:r w:rsidRPr="00823341">
              <w:rPr>
                <w:b/>
                <w:sz w:val="22"/>
                <w:szCs w:val="22"/>
                <w:lang w:val="fr-CA"/>
              </w:rPr>
              <w:t>Date(s) de l’audience</w:t>
            </w: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7AC3F64A" w14:textId="012531FD" w:rsidR="002D4B5F" w:rsidRPr="009C6278" w:rsidRDefault="009C6278" w:rsidP="00A1609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Cs/>
                <w:noProof w:val="0"/>
                <w:sz w:val="22"/>
                <w:szCs w:val="22"/>
                <w:lang w:val="fr-FR"/>
              </w:rPr>
            </w:pPr>
            <w:r w:rsidRPr="009C6278">
              <w:rPr>
                <w:rFonts w:ascii="Times New Roman" w:hAnsi="Times New Roman"/>
                <w:bCs/>
                <w:noProof w:val="0"/>
                <w:sz w:val="22"/>
                <w:szCs w:val="22"/>
                <w:highlight w:val="yellow"/>
                <w:lang w:val="fr-FR"/>
              </w:rPr>
              <w:t>jj mois, année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4ACC6593" w14:textId="77777777" w:rsidR="002D4B5F" w:rsidRPr="00823341" w:rsidRDefault="002D4B5F" w:rsidP="00A16093">
            <w:pPr>
              <w:ind w:left="-18"/>
              <w:jc w:val="right"/>
              <w:rPr>
                <w:b/>
                <w:bCs/>
                <w:sz w:val="22"/>
                <w:szCs w:val="22"/>
              </w:rPr>
            </w:pPr>
            <w:r w:rsidRPr="00823341">
              <w:rPr>
                <w:b/>
                <w:sz w:val="22"/>
                <w:szCs w:val="22"/>
              </w:rPr>
              <w:t>Date(s) of Hearing</w:t>
            </w:r>
          </w:p>
        </w:tc>
      </w:tr>
      <w:tr w:rsidR="002D4B5F" w:rsidRPr="00823341" w14:paraId="6F92F76B" w14:textId="77777777" w:rsidTr="00A16093">
        <w:trPr>
          <w:trHeight w:val="864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214819C8" w14:textId="77777777" w:rsidR="002D4B5F" w:rsidRPr="00823341" w:rsidRDefault="002D4B5F" w:rsidP="00A16093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>Lieu de l’audience</w:t>
            </w: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6611DB0E" w14:textId="0E4F86CB" w:rsidR="002D4B5F" w:rsidRPr="009C6278" w:rsidRDefault="009C6278" w:rsidP="00A16093">
            <w:pPr>
              <w:jc w:val="center"/>
              <w:rPr>
                <w:sz w:val="22"/>
                <w:szCs w:val="22"/>
                <w:lang w:val="fr-CA"/>
              </w:rPr>
            </w:pPr>
            <w:r w:rsidRPr="009C6278">
              <w:rPr>
                <w:sz w:val="22"/>
                <w:szCs w:val="22"/>
                <w:highlight w:val="yellow"/>
                <w:lang w:val="fr-CA"/>
              </w:rPr>
              <w:t>Ville, PR</w:t>
            </w:r>
          </w:p>
          <w:p w14:paraId="560D9A47" w14:textId="77777777" w:rsidR="002D4B5F" w:rsidRPr="00CD3DFF" w:rsidRDefault="00AD4E44" w:rsidP="00A16093">
            <w:pPr>
              <w:jc w:val="center"/>
              <w:rPr>
                <w:sz w:val="22"/>
                <w:szCs w:val="22"/>
                <w:highlight w:val="yellow"/>
                <w:lang w:val="fr-CA"/>
              </w:rPr>
            </w:pPr>
            <w:sdt>
              <w:sdtPr>
                <w:rPr>
                  <w:sz w:val="22"/>
                  <w:szCs w:val="22"/>
                  <w:lang w:val="fr-FR"/>
                </w:rPr>
                <w:alias w:val="Méthode"/>
                <w:tag w:val="Méthode"/>
                <w:id w:val="-1836297885"/>
                <w:placeholder>
                  <w:docPart w:val="56D985EAAAB3453BBC5892C2C01E37A7"/>
                </w:placeholder>
                <w:showingPlcHdr/>
                <w:dropDownList>
                  <w:listItem w:displayText="(par Vidéoconférence)" w:value="(par Vidéoconférence)"/>
                  <w:listItem w:displayText="(par Téléconférence)" w:value="(par Téléconférence)"/>
                  <w:listItem w:displayText="(par audience virtuelle)   " w:value="(par audience virtuelle)             "/>
                  <w:listItem w:displayText="(En personne)" w:value="(En personne)"/>
                </w:dropDownList>
              </w:sdtPr>
              <w:sdtEndPr/>
              <w:sdtContent>
                <w:r w:rsidR="00FC4780" w:rsidRPr="00823341">
                  <w:rPr>
                    <w:rStyle w:val="PlaceholderText"/>
                    <w:b/>
                    <w:bCs/>
                    <w:sz w:val="22"/>
                    <w:szCs w:val="22"/>
                    <w:highlight w:val="yellow"/>
                    <w:lang w:val="fr-FR"/>
                  </w:rPr>
                  <w:t>Choisir un élément</w:t>
                </w:r>
                <w:r w:rsidR="002D4B5F" w:rsidRPr="00823341">
                  <w:rPr>
                    <w:rStyle w:val="PlaceholderText"/>
                    <w:sz w:val="22"/>
                    <w:szCs w:val="22"/>
                    <w:highlight w:val="yellow"/>
                  </w:rPr>
                  <w:t>.</w:t>
                </w:r>
              </w:sdtContent>
            </w:sdt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62E468BD" w14:textId="77777777" w:rsidR="002D4B5F" w:rsidRPr="00823341" w:rsidRDefault="002D4B5F" w:rsidP="00A16093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 xml:space="preserve">Place of </w:t>
            </w:r>
            <w:proofErr w:type="spellStart"/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>Hearing</w:t>
            </w:r>
            <w:proofErr w:type="spellEnd"/>
          </w:p>
        </w:tc>
      </w:tr>
      <w:tr w:rsidR="002D4B5F" w:rsidRPr="00823341" w14:paraId="1877845A" w14:textId="77777777" w:rsidTr="00A16093">
        <w:trPr>
          <w:trHeight w:val="864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742ABF20" w14:textId="77777777" w:rsidR="002D4B5F" w:rsidRPr="00823341" w:rsidRDefault="002D4B5F" w:rsidP="00A16093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>Date de la décision</w:t>
            </w: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26F32730" w14:textId="5A4F75C3" w:rsidR="002D4B5F" w:rsidRPr="009C6278" w:rsidRDefault="009C6278" w:rsidP="00A16093">
            <w:pPr>
              <w:jc w:val="center"/>
              <w:rPr>
                <w:sz w:val="22"/>
                <w:szCs w:val="22"/>
                <w:lang w:val="fr-FR"/>
              </w:rPr>
            </w:pPr>
            <w:r w:rsidRPr="009C6278">
              <w:rPr>
                <w:bCs/>
                <w:sz w:val="22"/>
                <w:szCs w:val="22"/>
                <w:highlight w:val="yellow"/>
                <w:lang w:val="fr-FR"/>
              </w:rPr>
              <w:t>jj mois, année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593319F4" w14:textId="77777777" w:rsidR="002D4B5F" w:rsidRPr="00823341" w:rsidRDefault="002D4B5F" w:rsidP="00A16093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en-US"/>
              </w:rPr>
              <w:t>Date of Decision</w:t>
            </w:r>
          </w:p>
        </w:tc>
      </w:tr>
      <w:tr w:rsidR="009C6278" w:rsidRPr="00823341" w14:paraId="11E48E1B" w14:textId="77777777" w:rsidTr="00A16093">
        <w:trPr>
          <w:trHeight w:val="864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3C1D3AF3" w14:textId="77777777" w:rsidR="009C6278" w:rsidRPr="00823341" w:rsidRDefault="009C6278" w:rsidP="009C627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b/>
                <w:noProof w:val="0"/>
                <w:sz w:val="22"/>
                <w:szCs w:val="22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</w:rPr>
              <w:t>Tribunal</w:t>
            </w: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486B5657" w14:textId="6F1D6982" w:rsidR="009C6278" w:rsidRPr="009C6278" w:rsidRDefault="009C6278" w:rsidP="009C627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Cs/>
                <w:noProof w:val="0"/>
                <w:sz w:val="22"/>
                <w:szCs w:val="22"/>
                <w:lang w:val="fr-CA"/>
              </w:rPr>
            </w:pPr>
            <w:r w:rsidRPr="00737239">
              <w:rPr>
                <w:rFonts w:ascii="Times New Roman" w:hAnsi="Times New Roman"/>
                <w:bCs/>
                <w:noProof w:val="0"/>
                <w:sz w:val="22"/>
                <w:szCs w:val="22"/>
                <w:highlight w:val="yellow"/>
                <w:lang w:val="fr-CA"/>
              </w:rPr>
              <w:t>Nom Premier Nom de Famille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58DC2E2E" w14:textId="77777777" w:rsidR="009C6278" w:rsidRPr="00823341" w:rsidRDefault="009C6278" w:rsidP="009C6278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imes New Roman" w:hAnsi="Times New Roman"/>
                <w:b/>
                <w:noProof w:val="0"/>
                <w:sz w:val="22"/>
                <w:szCs w:val="22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</w:rPr>
              <w:t>Panel</w:t>
            </w:r>
          </w:p>
        </w:tc>
      </w:tr>
      <w:tr w:rsidR="009C6278" w:rsidRPr="00823341" w14:paraId="288086A3" w14:textId="77777777" w:rsidTr="00A16093">
        <w:trPr>
          <w:trHeight w:val="864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082C4ACC" w14:textId="77777777" w:rsidR="009C6278" w:rsidRPr="00823341" w:rsidRDefault="009C6278" w:rsidP="009C627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 xml:space="preserve">Conseil(s) </w:t>
            </w:r>
            <w:r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>de</w:t>
            </w: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 xml:space="preserve"> l’intéressé(e)/les intéressé</w:t>
            </w:r>
            <w:r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>(e)</w:t>
            </w: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>s</w:t>
            </w: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263E354D" w14:textId="10C8F02A" w:rsidR="009C6278" w:rsidRPr="009C6278" w:rsidRDefault="009C6278" w:rsidP="009C627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Cs/>
                <w:noProof w:val="0"/>
                <w:sz w:val="22"/>
                <w:szCs w:val="22"/>
                <w:lang w:val="fr-CA"/>
              </w:rPr>
            </w:pPr>
            <w:r w:rsidRPr="00737239">
              <w:rPr>
                <w:rFonts w:ascii="Times New Roman" w:hAnsi="Times New Roman"/>
                <w:bCs/>
                <w:noProof w:val="0"/>
                <w:sz w:val="22"/>
                <w:szCs w:val="22"/>
                <w:highlight w:val="yellow"/>
                <w:lang w:val="fr-CA"/>
              </w:rPr>
              <w:t>Nom Premier Nom de Famille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3B8F7F7F" w14:textId="77777777" w:rsidR="009C6278" w:rsidRPr="00823341" w:rsidRDefault="009C6278" w:rsidP="009C6278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imes New Roman" w:hAnsi="Times New Roman"/>
                <w:b/>
                <w:noProof w:val="0"/>
                <w:sz w:val="22"/>
                <w:szCs w:val="22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</w:rPr>
              <w:t>Counsel for the</w:t>
            </w:r>
          </w:p>
          <w:p w14:paraId="0B1B11A4" w14:textId="77777777" w:rsidR="009C6278" w:rsidRPr="00823341" w:rsidRDefault="009C6278" w:rsidP="009C6278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imes New Roman" w:hAnsi="Times New Roman"/>
                <w:b/>
                <w:noProof w:val="0"/>
                <w:sz w:val="22"/>
                <w:szCs w:val="22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</w:rPr>
              <w:t>Person(s) Concerned</w:t>
            </w:r>
          </w:p>
        </w:tc>
      </w:tr>
      <w:tr w:rsidR="002D4B5F" w:rsidRPr="00823341" w14:paraId="247553A4" w14:textId="77777777" w:rsidTr="00A16093">
        <w:trPr>
          <w:trHeight w:val="864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65B9EEAF" w14:textId="77777777" w:rsidR="002D4B5F" w:rsidRPr="00823341" w:rsidRDefault="002D4B5F" w:rsidP="00A16093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>Représentant(e)(s) désigné(e)(s)</w:t>
            </w: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290696C1" w14:textId="4AF54DB8" w:rsidR="002D4B5F" w:rsidRPr="009C6278" w:rsidRDefault="009C6278" w:rsidP="00A1609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Cs/>
                <w:noProof w:val="0"/>
                <w:sz w:val="22"/>
                <w:szCs w:val="22"/>
                <w:lang w:val="fr-CA"/>
              </w:rPr>
            </w:pPr>
            <w:r w:rsidRPr="009C6278">
              <w:rPr>
                <w:rFonts w:ascii="Times New Roman" w:hAnsi="Times New Roman"/>
                <w:bCs/>
                <w:noProof w:val="0"/>
                <w:sz w:val="22"/>
                <w:szCs w:val="22"/>
                <w:highlight w:val="yellow"/>
                <w:lang w:val="fr-CA"/>
              </w:rPr>
              <w:t>Nom Premier Nom de Famille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7CD22228" w14:textId="77777777" w:rsidR="002D4B5F" w:rsidRPr="00823341" w:rsidRDefault="002D4B5F" w:rsidP="00A16093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</w:pPr>
            <w:proofErr w:type="spellStart"/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>Designated</w:t>
            </w:r>
            <w:proofErr w:type="spellEnd"/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 xml:space="preserve"> </w:t>
            </w:r>
            <w:proofErr w:type="spellStart"/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>Representative</w:t>
            </w:r>
            <w:proofErr w:type="spellEnd"/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>(s)</w:t>
            </w:r>
          </w:p>
        </w:tc>
      </w:tr>
      <w:tr w:rsidR="002D4B5F" w:rsidRPr="00823341" w14:paraId="70E87F4A" w14:textId="77777777" w:rsidTr="00A16093">
        <w:trPr>
          <w:trHeight w:val="864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44167ED6" w14:textId="77777777" w:rsidR="002D4B5F" w:rsidRPr="00823341" w:rsidRDefault="002D4B5F" w:rsidP="00A16093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  <w:t>Conseil du (de la) ministre</w:t>
            </w: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2E0CC3CA" w14:textId="1F1848E9" w:rsidR="002D4B5F" w:rsidRPr="009C6278" w:rsidRDefault="009C6278" w:rsidP="00A1609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Cs/>
                <w:noProof w:val="0"/>
                <w:sz w:val="22"/>
                <w:szCs w:val="22"/>
                <w:lang w:val="fr-CA"/>
              </w:rPr>
            </w:pPr>
            <w:r w:rsidRPr="009C6278">
              <w:rPr>
                <w:rFonts w:ascii="Times New Roman" w:hAnsi="Times New Roman"/>
                <w:bCs/>
                <w:noProof w:val="0"/>
                <w:sz w:val="22"/>
                <w:szCs w:val="22"/>
                <w:highlight w:val="yellow"/>
                <w:lang w:val="fr-CA"/>
              </w:rPr>
              <w:t>Nom Premier Nom de Famille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3ABFF360" w14:textId="77777777" w:rsidR="002D4B5F" w:rsidRPr="00823341" w:rsidRDefault="002D4B5F" w:rsidP="00A16093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  <w:lang w:val="en-US"/>
              </w:rPr>
              <w:t>Counsel for the Minister</w:t>
            </w:r>
          </w:p>
        </w:tc>
      </w:tr>
      <w:tr w:rsidR="002D4B5F" w:rsidRPr="00823341" w14:paraId="3CBB3F38" w14:textId="77777777" w:rsidTr="00A16093">
        <w:trPr>
          <w:trHeight w:val="864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22683CC9" w14:textId="77777777" w:rsidR="002D4B5F" w:rsidRPr="00823341" w:rsidRDefault="002D4B5F" w:rsidP="00A16093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b/>
                <w:noProof w:val="0"/>
                <w:sz w:val="22"/>
                <w:szCs w:val="22"/>
                <w:lang w:val="fr-CA"/>
              </w:rPr>
            </w:pPr>
            <w:proofErr w:type="spellStart"/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</w:rPr>
              <w:t>Interprète</w:t>
            </w:r>
            <w:proofErr w:type="spellEnd"/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13F0AB16" w14:textId="2904D453" w:rsidR="002D4B5F" w:rsidRPr="009C6278" w:rsidRDefault="009C6278" w:rsidP="00A1609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2"/>
                <w:szCs w:val="22"/>
                <w:lang w:val="fr-CA"/>
              </w:rPr>
            </w:pPr>
            <w:r w:rsidRPr="009C6278">
              <w:rPr>
                <w:rFonts w:ascii="Times New Roman" w:hAnsi="Times New Roman"/>
                <w:bCs/>
                <w:iCs/>
                <w:noProof w:val="0"/>
                <w:sz w:val="22"/>
                <w:szCs w:val="22"/>
                <w:highlight w:val="yellow"/>
                <w:lang w:val="fr-CA"/>
              </w:rPr>
              <w:t>Nom Premier Nom de Famille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12E02A16" w14:textId="77777777" w:rsidR="002D4B5F" w:rsidRPr="00823341" w:rsidRDefault="002D4B5F" w:rsidP="00A16093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Times New Roman" w:hAnsi="Times New Roman"/>
                <w:b/>
                <w:noProof w:val="0"/>
                <w:sz w:val="22"/>
                <w:szCs w:val="22"/>
                <w:lang w:val="en-US"/>
              </w:rPr>
            </w:pPr>
            <w:r w:rsidRPr="00823341">
              <w:rPr>
                <w:rFonts w:ascii="Times New Roman" w:hAnsi="Times New Roman"/>
                <w:b/>
                <w:noProof w:val="0"/>
                <w:sz w:val="22"/>
                <w:szCs w:val="22"/>
              </w:rPr>
              <w:t>Interpreter</w:t>
            </w:r>
          </w:p>
        </w:tc>
      </w:tr>
    </w:tbl>
    <w:p w14:paraId="76752E24" w14:textId="77777777" w:rsidR="002D4B5F" w:rsidRPr="0023687B" w:rsidRDefault="002D4B5F" w:rsidP="002D4B5F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noProof w:val="0"/>
          <w:lang w:val="fr-CA"/>
        </w:rPr>
        <w:sectPr w:rsidR="002D4B5F" w:rsidRPr="0023687B" w:rsidSect="00DA4886">
          <w:headerReference w:type="default" r:id="rId10"/>
          <w:footerReference w:type="default" r:id="rId11"/>
          <w:footerReference w:type="first" r:id="rId12"/>
          <w:pgSz w:w="12240" w:h="15840" w:code="1"/>
          <w:pgMar w:top="1152" w:right="720" w:bottom="907" w:left="720" w:header="706" w:footer="706" w:gutter="0"/>
          <w:cols w:space="720"/>
          <w:docGrid w:linePitch="272"/>
        </w:sectPr>
      </w:pPr>
    </w:p>
    <w:p w14:paraId="3723C5CB" w14:textId="77777777" w:rsidR="009C6278" w:rsidRPr="009C6278" w:rsidRDefault="00AD4E44" w:rsidP="009C6278">
      <w:pPr>
        <w:jc w:val="center"/>
        <w:rPr>
          <w:b/>
          <w:bCs/>
          <w:lang w:val="fr-CA"/>
        </w:rPr>
      </w:pPr>
      <w:sdt>
        <w:sdtPr>
          <w:rPr>
            <w:b/>
            <w:lang w:val="fr-CA"/>
          </w:rPr>
          <w:alias w:val="Type de document"/>
          <w:tag w:val="Type de document"/>
          <w:id w:val="896853100"/>
          <w:placeholder>
            <w:docPart w:val="8F57914F898D4766A0424D2AA249CAEF"/>
          </w:placeholder>
          <w:comboBox>
            <w:listItem w:value="Choisir un élément"/>
            <w:listItem w:displayText="TRANSCRIPTION" w:value="TRANSCRIPTION"/>
            <w:listItem w:displayText="DÉCISION" w:value="DÉCISION"/>
          </w:comboBox>
        </w:sdtPr>
        <w:sdtEndPr/>
        <w:sdtContent>
          <w:r w:rsidR="009C6278" w:rsidRPr="009C6278">
            <w:rPr>
              <w:b/>
              <w:lang w:val="fr-CA"/>
            </w:rPr>
            <w:t>TRANSCRIPTION</w:t>
          </w:r>
        </w:sdtContent>
      </w:sdt>
    </w:p>
    <w:p w14:paraId="7267CF64" w14:textId="77777777" w:rsidR="009C6278" w:rsidRPr="009C6278" w:rsidRDefault="009C6278" w:rsidP="009C6278">
      <w:pPr>
        <w:rPr>
          <w:b/>
          <w:bCs/>
          <w:sz w:val="22"/>
          <w:szCs w:val="22"/>
          <w:lang w:val="fr-CA"/>
        </w:rPr>
      </w:pPr>
    </w:p>
    <w:p w14:paraId="138C1695" w14:textId="77777777" w:rsidR="009C6278" w:rsidRPr="009C6278" w:rsidRDefault="009C6278" w:rsidP="009C6278">
      <w:pPr>
        <w:rPr>
          <w:sz w:val="22"/>
          <w:szCs w:val="22"/>
          <w:lang w:val="fr-CA"/>
        </w:rPr>
      </w:pPr>
    </w:p>
    <w:p w14:paraId="004B114C" w14:textId="197D4BD7" w:rsidR="009C6278" w:rsidRPr="00780E8F" w:rsidRDefault="00340FAC" w:rsidP="00340FAC">
      <w:pPr>
        <w:rPr>
          <w:b/>
          <w:sz w:val="22"/>
          <w:szCs w:val="22"/>
          <w:lang w:val="fr-CA"/>
        </w:rPr>
      </w:pPr>
      <w:r>
        <w:rPr>
          <w:b/>
          <w:caps/>
          <w:sz w:val="22"/>
          <w:szCs w:val="22"/>
          <w:lang w:val="fr-CA"/>
        </w:rPr>
        <w:t xml:space="preserve">   </w:t>
      </w:r>
      <w:r w:rsidR="009C6278" w:rsidRPr="001E12B9">
        <w:rPr>
          <w:b/>
          <w:caps/>
          <w:sz w:val="22"/>
          <w:szCs w:val="22"/>
          <w:lang w:val="fr-CA"/>
        </w:rPr>
        <w:t>COMMISSAIRE </w:t>
      </w:r>
      <w:r w:rsidR="009C6278" w:rsidRPr="00780E8F">
        <w:rPr>
          <w:b/>
          <w:sz w:val="22"/>
          <w:szCs w:val="22"/>
          <w:lang w:val="fr-CA"/>
        </w:rPr>
        <w:t>:</w:t>
      </w:r>
    </w:p>
    <w:p w14:paraId="5AE348CE" w14:textId="77777777" w:rsidR="009C6278" w:rsidRPr="00780E8F" w:rsidRDefault="009C6278" w:rsidP="009C6278">
      <w:pPr>
        <w:rPr>
          <w:sz w:val="22"/>
          <w:szCs w:val="22"/>
          <w:u w:val="single"/>
          <w:lang w:val="fr-CA"/>
        </w:rPr>
      </w:pPr>
    </w:p>
    <w:p w14:paraId="5C6CE984" w14:textId="77777777" w:rsidR="009C6278" w:rsidRDefault="009C6278" w:rsidP="009C6278">
      <w:pPr>
        <w:rPr>
          <w:b/>
          <w:bCs/>
          <w:sz w:val="22"/>
          <w:szCs w:val="22"/>
          <w:lang w:val="fr-CA"/>
        </w:rPr>
      </w:pPr>
      <w:r w:rsidRPr="00780E8F">
        <w:rPr>
          <w:b/>
          <w:bCs/>
          <w:sz w:val="22"/>
          <w:szCs w:val="22"/>
          <w:lang w:val="fr-CA"/>
        </w:rPr>
        <w:t>INTRODUCTION</w:t>
      </w:r>
    </w:p>
    <w:p w14:paraId="59475DA5" w14:textId="77777777" w:rsidR="009C6278" w:rsidRDefault="009C6278" w:rsidP="009C6278">
      <w:pPr>
        <w:rPr>
          <w:b/>
          <w:bCs/>
          <w:sz w:val="22"/>
          <w:szCs w:val="22"/>
          <w:lang w:val="fr-CA"/>
        </w:rPr>
      </w:pPr>
    </w:p>
    <w:p w14:paraId="21E063FA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  <w:r w:rsidRPr="00780E8F">
        <w:rPr>
          <w:b/>
          <w:bCs/>
          <w:sz w:val="22"/>
          <w:szCs w:val="22"/>
          <w:lang w:val="fr-CA"/>
        </w:rPr>
        <w:t>DÉTERMINATION</w:t>
      </w:r>
    </w:p>
    <w:p w14:paraId="386829EA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</w:p>
    <w:p w14:paraId="0F1CC369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  <w:r w:rsidRPr="00780E8F">
        <w:rPr>
          <w:b/>
          <w:bCs/>
          <w:sz w:val="22"/>
          <w:szCs w:val="22"/>
          <w:lang w:val="fr-CA"/>
        </w:rPr>
        <w:t>CONCLUSION</w:t>
      </w:r>
    </w:p>
    <w:p w14:paraId="5D815EF8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</w:p>
    <w:p w14:paraId="47254967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  <w:r w:rsidRPr="00780E8F">
        <w:rPr>
          <w:b/>
          <w:bCs/>
          <w:sz w:val="22"/>
          <w:szCs w:val="22"/>
          <w:lang w:val="fr-CA"/>
        </w:rPr>
        <w:t>D</w:t>
      </w:r>
      <w:r w:rsidRPr="001E12B9">
        <w:rPr>
          <w:b/>
          <w:bCs/>
          <w:sz w:val="22"/>
          <w:szCs w:val="22"/>
          <w:lang w:val="fr-CA"/>
        </w:rPr>
        <w:t>É</w:t>
      </w:r>
      <w:r w:rsidRPr="00780E8F">
        <w:rPr>
          <w:b/>
          <w:bCs/>
          <w:sz w:val="22"/>
          <w:szCs w:val="22"/>
          <w:lang w:val="fr-CA"/>
        </w:rPr>
        <w:t>CISION</w:t>
      </w:r>
    </w:p>
    <w:p w14:paraId="7C7DD12D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</w:p>
    <w:p w14:paraId="01CEA69C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  <w:r w:rsidRPr="001E12B9">
        <w:rPr>
          <w:b/>
          <w:bCs/>
          <w:sz w:val="22"/>
          <w:szCs w:val="22"/>
          <w:lang w:val="fr-CA"/>
        </w:rPr>
        <w:t xml:space="preserve">LES </w:t>
      </w:r>
      <w:r w:rsidRPr="00780E8F">
        <w:rPr>
          <w:b/>
          <w:bCs/>
          <w:sz w:val="22"/>
          <w:szCs w:val="22"/>
          <w:lang w:val="fr-CA"/>
        </w:rPr>
        <w:t>ALL</w:t>
      </w:r>
      <w:r w:rsidRPr="001E12B9">
        <w:rPr>
          <w:b/>
          <w:bCs/>
          <w:sz w:val="22"/>
          <w:szCs w:val="22"/>
          <w:lang w:val="fr-CA"/>
        </w:rPr>
        <w:t>É</w:t>
      </w:r>
      <w:r w:rsidRPr="00780E8F">
        <w:rPr>
          <w:b/>
          <w:bCs/>
          <w:sz w:val="22"/>
          <w:szCs w:val="22"/>
          <w:lang w:val="fr-CA"/>
        </w:rPr>
        <w:t>GATIONS</w:t>
      </w:r>
    </w:p>
    <w:p w14:paraId="6FDA5A81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</w:p>
    <w:p w14:paraId="26CEEAAC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  <w:r w:rsidRPr="00780E8F">
        <w:rPr>
          <w:b/>
          <w:bCs/>
          <w:sz w:val="22"/>
          <w:szCs w:val="22"/>
          <w:lang w:val="fr-CA"/>
        </w:rPr>
        <w:t>Identit</w:t>
      </w:r>
      <w:r w:rsidRPr="001E12B9">
        <w:rPr>
          <w:b/>
          <w:bCs/>
          <w:sz w:val="22"/>
          <w:szCs w:val="22"/>
          <w:lang w:val="fr-CA"/>
        </w:rPr>
        <w:t>é</w:t>
      </w:r>
    </w:p>
    <w:p w14:paraId="6B0D90F0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</w:p>
    <w:p w14:paraId="027E39D5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  <w:r w:rsidRPr="00780E8F">
        <w:rPr>
          <w:b/>
          <w:bCs/>
          <w:sz w:val="22"/>
          <w:szCs w:val="22"/>
          <w:lang w:val="fr-CA"/>
        </w:rPr>
        <w:t>Cr</w:t>
      </w:r>
      <w:r w:rsidRPr="001E12B9">
        <w:rPr>
          <w:b/>
          <w:bCs/>
          <w:sz w:val="22"/>
          <w:szCs w:val="22"/>
          <w:lang w:val="fr-CA"/>
        </w:rPr>
        <w:t>é</w:t>
      </w:r>
      <w:r w:rsidRPr="00780E8F">
        <w:rPr>
          <w:b/>
          <w:bCs/>
          <w:sz w:val="22"/>
          <w:szCs w:val="22"/>
          <w:lang w:val="fr-CA"/>
        </w:rPr>
        <w:t>dibilit</w:t>
      </w:r>
      <w:r w:rsidRPr="001E12B9">
        <w:rPr>
          <w:b/>
          <w:bCs/>
          <w:sz w:val="22"/>
          <w:szCs w:val="22"/>
          <w:lang w:val="fr-CA"/>
        </w:rPr>
        <w:t>é</w:t>
      </w:r>
    </w:p>
    <w:p w14:paraId="3F7D508F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</w:p>
    <w:p w14:paraId="45884FEC" w14:textId="77777777" w:rsidR="009C6278" w:rsidRPr="00780E8F" w:rsidRDefault="009C6278" w:rsidP="009C6278">
      <w:pPr>
        <w:rPr>
          <w:sz w:val="22"/>
          <w:szCs w:val="22"/>
          <w:lang w:val="fr-CA"/>
        </w:rPr>
      </w:pPr>
      <w:r w:rsidRPr="001E12B9">
        <w:rPr>
          <w:b/>
          <w:bCs/>
          <w:sz w:val="22"/>
          <w:szCs w:val="22"/>
          <w:lang w:val="fr-CA"/>
        </w:rPr>
        <w:t>Preuve</w:t>
      </w:r>
      <w:r>
        <w:rPr>
          <w:b/>
          <w:bCs/>
          <w:sz w:val="22"/>
          <w:szCs w:val="22"/>
          <w:lang w:val="fr-CA"/>
        </w:rPr>
        <w:t>s</w:t>
      </w:r>
    </w:p>
    <w:p w14:paraId="196EF6A4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</w:p>
    <w:p w14:paraId="50F8A641" w14:textId="77777777" w:rsidR="009C6278" w:rsidRPr="00780E8F" w:rsidRDefault="009C6278" w:rsidP="009C6278">
      <w:pPr>
        <w:rPr>
          <w:sz w:val="22"/>
          <w:szCs w:val="22"/>
          <w:lang w:val="fr-CA"/>
        </w:rPr>
      </w:pPr>
    </w:p>
    <w:p w14:paraId="6E0ED9B0" w14:textId="77777777" w:rsidR="009C6278" w:rsidRPr="00780E8F" w:rsidRDefault="009C6278" w:rsidP="009C6278">
      <w:pPr>
        <w:rPr>
          <w:sz w:val="22"/>
          <w:szCs w:val="22"/>
          <w:lang w:val="fr-CA"/>
        </w:rPr>
      </w:pPr>
    </w:p>
    <w:p w14:paraId="4AC2191E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  <w:r w:rsidRPr="00780E8F">
        <w:rPr>
          <w:b/>
          <w:bCs/>
          <w:sz w:val="22"/>
          <w:szCs w:val="22"/>
          <w:lang w:val="fr-CA"/>
        </w:rPr>
        <w:t>------------</w:t>
      </w:r>
      <w:r w:rsidRPr="001E12B9">
        <w:rPr>
          <w:b/>
          <w:bCs/>
          <w:sz w:val="22"/>
          <w:szCs w:val="22"/>
          <w:lang w:val="fr-CA"/>
        </w:rPr>
        <w:t>FIN DES MOTIFS</w:t>
      </w:r>
      <w:r w:rsidRPr="00780E8F">
        <w:rPr>
          <w:b/>
          <w:bCs/>
          <w:sz w:val="22"/>
          <w:szCs w:val="22"/>
          <w:lang w:val="fr-CA"/>
        </w:rPr>
        <w:t>------------</w:t>
      </w:r>
    </w:p>
    <w:p w14:paraId="134A6832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</w:p>
    <w:p w14:paraId="288C06E7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</w:p>
    <w:p w14:paraId="1EF1A35D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</w:p>
    <w:p w14:paraId="3714D94A" w14:textId="77777777" w:rsidR="009C6278" w:rsidRPr="00780E8F" w:rsidRDefault="009C6278" w:rsidP="009C6278">
      <w:pPr>
        <w:rPr>
          <w:b/>
          <w:bCs/>
          <w:sz w:val="22"/>
          <w:szCs w:val="22"/>
          <w:lang w:val="fr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</w:tblGrid>
      <w:tr w:rsidR="009C6278" w:rsidRPr="00340FAC" w14:paraId="07C101E8" w14:textId="77777777" w:rsidTr="0035014D">
        <w:trPr>
          <w:trHeight w:val="864"/>
        </w:trPr>
        <w:tc>
          <w:tcPr>
            <w:tcW w:w="2131" w:type="dxa"/>
            <w:vAlign w:val="center"/>
          </w:tcPr>
          <w:p w14:paraId="35E0AFB2" w14:textId="77777777" w:rsidR="009C6278" w:rsidRPr="00780E8F" w:rsidRDefault="009C6278" w:rsidP="0035014D">
            <w:pPr>
              <w:rPr>
                <w:b/>
                <w:bCs/>
                <w:sz w:val="22"/>
                <w:szCs w:val="22"/>
                <w:lang w:val="fr-CA"/>
              </w:rPr>
            </w:pPr>
          </w:p>
        </w:tc>
      </w:tr>
    </w:tbl>
    <w:p w14:paraId="1272C447" w14:textId="77777777" w:rsidR="009C6278" w:rsidRPr="00CD3DFF" w:rsidRDefault="009C6278" w:rsidP="009C6278">
      <w:pPr>
        <w:rPr>
          <w:b/>
          <w:bCs/>
          <w:sz w:val="22"/>
          <w:szCs w:val="22"/>
          <w:lang w:val="fr-CA"/>
        </w:rPr>
      </w:pPr>
      <w:r w:rsidRPr="00A746AC">
        <w:rPr>
          <w:sz w:val="22"/>
          <w:szCs w:val="22"/>
          <w:lang w:val="fr-CA"/>
        </w:rPr>
        <w:t xml:space="preserve">Je, </w:t>
      </w:r>
      <w:r w:rsidRPr="00450C31">
        <w:rPr>
          <w:i/>
          <w:iCs/>
          <w:sz w:val="22"/>
          <w:szCs w:val="22"/>
          <w:highlight w:val="yellow"/>
          <w:lang w:val="fr-CA"/>
        </w:rPr>
        <w:t>nom</w:t>
      </w:r>
      <w:r w:rsidRPr="00A746AC">
        <w:rPr>
          <w:sz w:val="22"/>
          <w:szCs w:val="22"/>
          <w:lang w:val="fr-CA"/>
        </w:rPr>
        <w:t xml:space="preserve">, déclare que cette transcription est </w:t>
      </w:r>
      <w:r>
        <w:rPr>
          <w:sz w:val="22"/>
          <w:szCs w:val="22"/>
          <w:lang w:val="fr-CA"/>
        </w:rPr>
        <w:t>exacte</w:t>
      </w:r>
      <w:r w:rsidRPr="00CD3DFF">
        <w:rPr>
          <w:sz w:val="22"/>
          <w:szCs w:val="22"/>
          <w:lang w:val="fr-CA"/>
        </w:rPr>
        <w:t>.</w:t>
      </w:r>
    </w:p>
    <w:p w14:paraId="57E08499" w14:textId="77777777" w:rsidR="009C6278" w:rsidRPr="00340FAC" w:rsidRDefault="009C6278" w:rsidP="009C6278">
      <w:pPr>
        <w:rPr>
          <w:b/>
          <w:bCs/>
          <w:sz w:val="22"/>
          <w:szCs w:val="22"/>
        </w:rPr>
      </w:pPr>
      <w:r w:rsidRPr="00340FAC">
        <w:rPr>
          <w:i/>
          <w:iCs/>
          <w:sz w:val="22"/>
          <w:szCs w:val="22"/>
        </w:rPr>
        <w:t>(Date)</w:t>
      </w:r>
    </w:p>
    <w:p w14:paraId="5B4BD33F" w14:textId="77777777" w:rsidR="009C6278" w:rsidRPr="00340FAC" w:rsidRDefault="009C6278" w:rsidP="009C6278">
      <w:pPr>
        <w:rPr>
          <w:i/>
          <w:iCs/>
          <w:sz w:val="22"/>
          <w:szCs w:val="22"/>
        </w:rPr>
      </w:pPr>
      <w:proofErr w:type="spellStart"/>
      <w:r w:rsidRPr="00340FAC">
        <w:rPr>
          <w:sz w:val="22"/>
          <w:szCs w:val="22"/>
        </w:rPr>
        <w:t>Agence</w:t>
      </w:r>
      <w:proofErr w:type="spellEnd"/>
      <w:r w:rsidRPr="00340FAC">
        <w:rPr>
          <w:sz w:val="22"/>
          <w:szCs w:val="22"/>
        </w:rPr>
        <w:t xml:space="preserve"> de </w:t>
      </w:r>
      <w:proofErr w:type="gramStart"/>
      <w:r w:rsidRPr="00340FAC">
        <w:rPr>
          <w:sz w:val="22"/>
          <w:szCs w:val="22"/>
        </w:rPr>
        <w:t>transcription :</w:t>
      </w:r>
      <w:proofErr w:type="gramEnd"/>
      <w:r w:rsidRPr="00340FAC">
        <w:rPr>
          <w:i/>
          <w:iCs/>
          <w:sz w:val="22"/>
          <w:szCs w:val="22"/>
        </w:rPr>
        <w:t xml:space="preserve">    </w:t>
      </w:r>
    </w:p>
    <w:p w14:paraId="06F406C9" w14:textId="77777777" w:rsidR="009C6278" w:rsidRPr="00340FAC" w:rsidRDefault="009C6278" w:rsidP="009C6278">
      <w:pPr>
        <w:rPr>
          <w:i/>
          <w:iCs/>
          <w:sz w:val="22"/>
          <w:szCs w:val="22"/>
        </w:rPr>
      </w:pPr>
    </w:p>
    <w:bookmarkEnd w:id="0"/>
    <w:p w14:paraId="4EA66962" w14:textId="636FE7D5" w:rsidR="005022F2" w:rsidRDefault="005022F2" w:rsidP="005022F2">
      <w:pPr>
        <w:rPr>
          <w:i/>
          <w:iCs/>
          <w:sz w:val="22"/>
          <w:szCs w:val="22"/>
        </w:rPr>
      </w:pPr>
      <w:r w:rsidRPr="00427F0C">
        <w:rPr>
          <w:i/>
          <w:iCs/>
          <w:sz w:val="22"/>
          <w:szCs w:val="22"/>
        </w:rPr>
        <w:t xml:space="preserve">  </w:t>
      </w:r>
    </w:p>
    <w:p w14:paraId="6125C717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0153AC2E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6AAA14B9" w14:textId="77777777" w:rsidR="004143D7" w:rsidRPr="00340FAC" w:rsidRDefault="004143D7" w:rsidP="004143D7">
      <w:pPr>
        <w:rPr>
          <w:highlight w:val="green"/>
        </w:rPr>
      </w:pPr>
      <w:proofErr w:type="gramStart"/>
      <w:r w:rsidRPr="00340FAC">
        <w:rPr>
          <w:highlight w:val="green"/>
        </w:rPr>
        <w:t>Note :</w:t>
      </w:r>
      <w:proofErr w:type="gramEnd"/>
      <w:r w:rsidRPr="00340FAC">
        <w:rPr>
          <w:highlight w:val="green"/>
        </w:rPr>
        <w:t xml:space="preserve"> Remove this comment and all other highlighted items. </w:t>
      </w:r>
    </w:p>
    <w:p w14:paraId="19E9FC4A" w14:textId="77777777" w:rsidR="004143D7" w:rsidRPr="00340FAC" w:rsidRDefault="004143D7" w:rsidP="004143D7">
      <w:r w:rsidRPr="00340FAC">
        <w:rPr>
          <w:highlight w:val="green"/>
        </w:rPr>
        <w:t xml:space="preserve">The Signature is needed where box is, but we </w:t>
      </w:r>
      <w:proofErr w:type="spellStart"/>
      <w:r w:rsidRPr="00340FAC">
        <w:rPr>
          <w:highlight w:val="green"/>
        </w:rPr>
        <w:t>dont</w:t>
      </w:r>
      <w:proofErr w:type="spellEnd"/>
      <w:r w:rsidRPr="00340FAC">
        <w:rPr>
          <w:highlight w:val="green"/>
        </w:rPr>
        <w:t xml:space="preserve"> need the boarders around</w:t>
      </w:r>
      <w:r w:rsidRPr="00340FAC">
        <w:t xml:space="preserve"> </w:t>
      </w:r>
    </w:p>
    <w:p w14:paraId="020106A1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7C67FE84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3C9C03DA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484C9118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3C6729D3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5CBC50E7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3F78922C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0F8C7D2D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1BAADD00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04ECFE94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12EF2260" w14:textId="77777777" w:rsidR="005D16FD" w:rsidRPr="00340FAC" w:rsidRDefault="005D16FD" w:rsidP="00B2182F">
      <w:pPr>
        <w:rPr>
          <w:b/>
          <w:bCs/>
          <w:sz w:val="22"/>
          <w:szCs w:val="22"/>
        </w:rPr>
      </w:pPr>
    </w:p>
    <w:p w14:paraId="7BBC2774" w14:textId="23FC5A57" w:rsidR="009C6278" w:rsidRPr="00340FAC" w:rsidRDefault="009C6278" w:rsidP="009C6278">
      <w:pPr>
        <w:spacing w:after="160" w:line="259" w:lineRule="auto"/>
        <w:rPr>
          <w:b/>
          <w:bCs/>
          <w:sz w:val="22"/>
          <w:szCs w:val="22"/>
        </w:rPr>
      </w:pPr>
    </w:p>
    <w:sectPr w:rsidR="009C6278" w:rsidRPr="00340FAC" w:rsidSect="00E36631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40" w:right="1080" w:bottom="1440" w:left="1080" w:header="547" w:footer="727" w:gutter="0"/>
      <w:pgBorders>
        <w:left w:val="single" w:sz="4" w:space="4" w:color="auto"/>
        <w:right w:val="single" w:sz="4" w:space="4" w:color="auto"/>
      </w:pgBorders>
      <w:lnNumType w:countBy="5" w:restart="continuous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31FB0F" w14:textId="77777777" w:rsidR="00AD4E44" w:rsidRDefault="00AD4E44" w:rsidP="0093614E">
      <w:r>
        <w:separator/>
      </w:r>
    </w:p>
  </w:endnote>
  <w:endnote w:type="continuationSeparator" w:id="0">
    <w:p w14:paraId="40ABF27F" w14:textId="77777777" w:rsidR="00AD4E44" w:rsidRDefault="00AD4E44" w:rsidP="00936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 New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ngs">
    <w:altName w:val="Yu Gothic UI"/>
    <w:panose1 w:val="00000000000000000000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94" w:type="pct"/>
      <w:jc w:val="center"/>
      <w:tblLook w:val="01E0" w:firstRow="1" w:lastRow="1" w:firstColumn="1" w:lastColumn="1" w:noHBand="0" w:noVBand="0"/>
    </w:tblPr>
    <w:tblGrid>
      <w:gridCol w:w="5933"/>
      <w:gridCol w:w="5070"/>
    </w:tblGrid>
    <w:tr w:rsidR="009263EB" w14:paraId="728C9BAB" w14:textId="77777777" w:rsidTr="00A16093">
      <w:trPr>
        <w:jc w:val="center"/>
      </w:trPr>
      <w:tc>
        <w:tcPr>
          <w:tcW w:w="5932" w:type="dxa"/>
          <w:noWrap/>
          <w:hideMark/>
        </w:tcPr>
        <w:p w14:paraId="4ADC7C83" w14:textId="77777777" w:rsidR="009263EB" w:rsidRPr="00960665" w:rsidRDefault="009263EB" w:rsidP="009263EB">
          <w:pPr>
            <w:rPr>
              <w:sz w:val="20"/>
              <w:szCs w:val="20"/>
              <w:lang w:val="fr-FR"/>
            </w:rPr>
          </w:pPr>
          <w:r>
            <w:rPr>
              <w:sz w:val="20"/>
              <w:szCs w:val="20"/>
              <w:lang w:val="fr-FR"/>
            </w:rPr>
            <w:t>SI</w:t>
          </w:r>
          <w:r w:rsidRPr="00960665">
            <w:rPr>
              <w:sz w:val="20"/>
              <w:szCs w:val="20"/>
              <w:lang w:val="fr-FR"/>
            </w:rPr>
            <w:t>.06.03 (</w:t>
          </w:r>
          <w:r w:rsidR="00FA7F9B">
            <w:rPr>
              <w:sz w:val="20"/>
              <w:szCs w:val="20"/>
              <w:lang w:val="fr-FR"/>
            </w:rPr>
            <w:t>août</w:t>
          </w:r>
          <w:r w:rsidRPr="00960665">
            <w:rPr>
              <w:sz w:val="20"/>
              <w:szCs w:val="20"/>
              <w:lang w:val="fr-FR"/>
            </w:rPr>
            <w:t xml:space="preserve"> 202</w:t>
          </w:r>
          <w:r w:rsidR="00FA7F9B">
            <w:rPr>
              <w:sz w:val="20"/>
              <w:szCs w:val="20"/>
              <w:lang w:val="fr-FR"/>
            </w:rPr>
            <w:t>4</w:t>
          </w:r>
          <w:r w:rsidRPr="00960665">
            <w:rPr>
              <w:sz w:val="20"/>
              <w:szCs w:val="20"/>
              <w:lang w:val="fr-FR"/>
            </w:rPr>
            <w:t>)</w:t>
          </w:r>
        </w:p>
        <w:p w14:paraId="07A199A4" w14:textId="77777777" w:rsidR="009263EB" w:rsidRDefault="009263EB" w:rsidP="005D16FD">
          <w:pPr>
            <w:tabs>
              <w:tab w:val="left" w:pos="2280"/>
            </w:tabs>
            <w:rPr>
              <w:b/>
              <w:i/>
              <w:spacing w:val="-3"/>
              <w:sz w:val="16"/>
              <w:szCs w:val="16"/>
              <w:lang w:val="fr-FR" w:eastAsia="fr-CA"/>
            </w:rPr>
          </w:pPr>
          <w:proofErr w:type="spellStart"/>
          <w:r>
            <w:rPr>
              <w:b/>
              <w:bCs/>
              <w:i/>
              <w:iCs/>
              <w:sz w:val="18"/>
              <w:szCs w:val="18"/>
              <w:lang w:val="fr-CA"/>
            </w:rPr>
            <w:t>Available</w:t>
          </w:r>
          <w:proofErr w:type="spellEnd"/>
          <w:r>
            <w:rPr>
              <w:b/>
              <w:bCs/>
              <w:i/>
              <w:iCs/>
              <w:sz w:val="18"/>
              <w:szCs w:val="18"/>
              <w:lang w:val="fr-CA"/>
            </w:rPr>
            <w:t xml:space="preserve"> in English</w:t>
          </w:r>
        </w:p>
      </w:tc>
      <w:tc>
        <w:tcPr>
          <w:tcW w:w="5070" w:type="dxa"/>
          <w:noWrap/>
          <w:hideMark/>
        </w:tcPr>
        <w:p w14:paraId="5D8FD935" w14:textId="77777777" w:rsidR="009263EB" w:rsidRDefault="009263EB" w:rsidP="009263EB">
          <w:pPr>
            <w:jc w:val="right"/>
            <w:rPr>
              <w:b/>
              <w:spacing w:val="-3"/>
              <w:sz w:val="16"/>
              <w:szCs w:val="16"/>
              <w:lang w:val="fr-FR" w:eastAsia="fr-CA"/>
            </w:rPr>
          </w:pPr>
          <w:r>
            <w:rPr>
              <w:b/>
              <w:noProof/>
              <w:spacing w:val="-3"/>
              <w:sz w:val="16"/>
              <w:szCs w:val="16"/>
              <w:lang w:val="fr-CA" w:eastAsia="fr-CA"/>
            </w:rPr>
            <w:drawing>
              <wp:inline distT="0" distB="0" distL="0" distR="0" wp14:anchorId="0EBB2E08" wp14:editId="3DE19FFB">
                <wp:extent cx="815975" cy="239395"/>
                <wp:effectExtent l="0" t="0" r="3175" b="8255"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975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73CF206" w14:textId="77777777" w:rsidR="002D4B5F" w:rsidRPr="009263EB" w:rsidRDefault="002D4B5F" w:rsidP="009263EB">
    <w:pPr>
      <w:pStyle w:val="Footer"/>
      <w:rPr>
        <w:sz w:val="8"/>
        <w:szCs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88"/>
      <w:gridCol w:w="5812"/>
    </w:tblGrid>
    <w:tr w:rsidR="002D4B5F" w:rsidRPr="00340FAC" w14:paraId="0D965D7A" w14:textId="77777777" w:rsidTr="001E77E3">
      <w:trPr>
        <w:jc w:val="center"/>
      </w:trPr>
      <w:tc>
        <w:tcPr>
          <w:tcW w:w="4457" w:type="dxa"/>
          <w:shd w:val="clear" w:color="auto" w:fill="auto"/>
          <w:noWrap/>
        </w:tcPr>
        <w:p w14:paraId="6B28AFF2" w14:textId="77777777" w:rsidR="002D4B5F" w:rsidRPr="00DA4886" w:rsidRDefault="002D4B5F" w:rsidP="00DA4886">
          <w:pPr>
            <w:rPr>
              <w:noProof/>
              <w:lang w:val="fr-FR"/>
            </w:rPr>
          </w:pPr>
          <w:r w:rsidRPr="00DA4886">
            <w:rPr>
              <w:noProof/>
              <w:lang w:val="fr-FR"/>
            </w:rPr>
            <w:t>RAD.25.02 (September 11, 2014)</w:t>
          </w:r>
        </w:p>
        <w:p w14:paraId="12F2B8D9" w14:textId="77777777" w:rsidR="002D4B5F" w:rsidRPr="00DA4886" w:rsidRDefault="002D4B5F" w:rsidP="00DA4886">
          <w:pPr>
            <w:rPr>
              <w:i/>
              <w:noProof/>
              <w:lang w:val="fr-FR"/>
            </w:rPr>
          </w:pPr>
          <w:r w:rsidRPr="00DA4886">
            <w:rPr>
              <w:i/>
              <w:noProof/>
              <w:lang w:val="fr-FR"/>
            </w:rPr>
            <w:t>Disponible en français</w:t>
          </w:r>
        </w:p>
      </w:tc>
      <w:tc>
        <w:tcPr>
          <w:tcW w:w="5193" w:type="dxa"/>
          <w:shd w:val="clear" w:color="auto" w:fill="auto"/>
          <w:noWrap/>
        </w:tcPr>
        <w:p w14:paraId="04AA1FE6" w14:textId="77777777" w:rsidR="002D4B5F" w:rsidRPr="00DA4886" w:rsidRDefault="002D4B5F" w:rsidP="00DA4886">
          <w:pPr>
            <w:jc w:val="right"/>
            <w:rPr>
              <w:noProof/>
              <w:lang w:val="fr-FR"/>
            </w:rPr>
          </w:pPr>
          <w:r>
            <w:rPr>
              <w:noProof/>
              <w:lang w:val="fr-CA" w:eastAsia="fr-CA"/>
            </w:rPr>
            <w:drawing>
              <wp:anchor distT="0" distB="0" distL="114300" distR="114300" simplePos="0" relativeHeight="251667456" behindDoc="1" locked="1" layoutInCell="1" allowOverlap="0" wp14:anchorId="13C32712" wp14:editId="40BE8A92">
                <wp:simplePos x="0" y="0"/>
                <wp:positionH relativeFrom="page">
                  <wp:posOffset>6313170</wp:posOffset>
                </wp:positionH>
                <wp:positionV relativeFrom="page">
                  <wp:posOffset>9433560</wp:posOffset>
                </wp:positionV>
                <wp:extent cx="813435" cy="237490"/>
                <wp:effectExtent l="0" t="0" r="5715" b="0"/>
                <wp:wrapNone/>
                <wp:docPr id="43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343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5C8CB728" w14:textId="77777777" w:rsidR="002D4B5F" w:rsidRPr="00DA4886" w:rsidRDefault="002D4B5F" w:rsidP="00DA4886">
    <w:pPr>
      <w:pStyle w:val="Footer"/>
      <w:tabs>
        <w:tab w:val="clear" w:pos="4320"/>
        <w:tab w:val="clear" w:pos="8640"/>
        <w:tab w:val="center" w:pos="5400"/>
        <w:tab w:val="right" w:pos="10800"/>
      </w:tabs>
      <w:rPr>
        <w:rFonts w:ascii="Arial" w:hAnsi="Arial" w:cs="Arial"/>
        <w:sz w:val="16"/>
      </w:rPr>
    </w:pPr>
    <w:r w:rsidRPr="00DA4886">
      <w:rPr>
        <w:rFonts w:ascii="Arial" w:hAnsi="Arial" w:cs="Arial"/>
        <w:sz w:val="16"/>
      </w:rPr>
      <w:t>[Type here]</w:t>
    </w:r>
    <w:r w:rsidRPr="00DA4886">
      <w:rPr>
        <w:rFonts w:ascii="Arial" w:hAnsi="Arial" w:cs="Arial"/>
        <w:sz w:val="16"/>
      </w:rPr>
      <w:tab/>
      <w:t>[Type here]</w:t>
    </w:r>
    <w:r w:rsidRPr="00DA4886">
      <w:rPr>
        <w:rFonts w:ascii="Arial" w:hAnsi="Arial" w:cs="Arial"/>
        <w:sz w:val="16"/>
      </w:rPr>
      <w:tab/>
      <w:t>[Type here]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457" w:type="pct"/>
      <w:jc w:val="center"/>
      <w:tblLook w:val="01E0" w:firstRow="1" w:lastRow="1" w:firstColumn="1" w:lastColumn="1" w:noHBand="0" w:noVBand="0"/>
    </w:tblPr>
    <w:tblGrid>
      <w:gridCol w:w="5580"/>
      <w:gridCol w:w="540"/>
      <w:gridCol w:w="4881"/>
    </w:tblGrid>
    <w:tr w:rsidR="00B35EF1" w:rsidRPr="0093614E" w14:paraId="7E3D5BD2" w14:textId="77777777" w:rsidTr="005D16FD">
      <w:trPr>
        <w:trHeight w:val="360"/>
        <w:jc w:val="center"/>
      </w:trPr>
      <w:tc>
        <w:tcPr>
          <w:tcW w:w="5580" w:type="dxa"/>
          <w:noWrap/>
          <w:hideMark/>
        </w:tcPr>
        <w:p w14:paraId="62B3640E" w14:textId="77777777" w:rsidR="00B35EF1" w:rsidRDefault="00B35EF1" w:rsidP="00B35EF1">
          <w:pPr>
            <w:rPr>
              <w:sz w:val="20"/>
              <w:szCs w:val="20"/>
              <w:lang w:val="fr-FR"/>
            </w:rPr>
          </w:pPr>
          <w:r w:rsidRPr="0093614E">
            <w:rPr>
              <w:sz w:val="20"/>
              <w:szCs w:val="20"/>
              <w:lang w:val="fr-FR"/>
            </w:rPr>
            <w:t>ID.06.03 (August, 202</w:t>
          </w:r>
          <w:r w:rsidR="00FE1D70">
            <w:rPr>
              <w:sz w:val="20"/>
              <w:szCs w:val="20"/>
              <w:lang w:val="fr-FR"/>
            </w:rPr>
            <w:t>4</w:t>
          </w:r>
          <w:r w:rsidRPr="0093614E">
            <w:rPr>
              <w:sz w:val="20"/>
              <w:szCs w:val="20"/>
              <w:lang w:val="fr-FR"/>
            </w:rPr>
            <w:t>)</w:t>
          </w:r>
        </w:p>
        <w:p w14:paraId="17125624" w14:textId="77777777" w:rsidR="00B35EF1" w:rsidRPr="0093614E" w:rsidRDefault="00B35EF1" w:rsidP="00B35EF1">
          <w:pPr>
            <w:rPr>
              <w:sz w:val="20"/>
              <w:szCs w:val="20"/>
              <w:lang w:val="fr-FR"/>
            </w:rPr>
          </w:pPr>
          <w:r w:rsidRPr="0093614E">
            <w:rPr>
              <w:b/>
              <w:i/>
              <w:sz w:val="20"/>
              <w:szCs w:val="20"/>
              <w:lang w:val="fr-FR"/>
            </w:rPr>
            <w:t>Disponible en français</w:t>
          </w:r>
        </w:p>
      </w:tc>
      <w:tc>
        <w:tcPr>
          <w:tcW w:w="540" w:type="dxa"/>
          <w:vAlign w:val="center"/>
        </w:tcPr>
        <w:p w14:paraId="357F6085" w14:textId="2978CB63" w:rsidR="00B35EF1" w:rsidRPr="00A518AC" w:rsidRDefault="00B35EF1" w:rsidP="00B35EF1">
          <w:pPr>
            <w:rPr>
              <w:b/>
              <w:iCs/>
              <w:spacing w:val="-3"/>
              <w:sz w:val="16"/>
              <w:szCs w:val="16"/>
              <w:lang w:val="fr-FR" w:eastAsia="fr-CA"/>
            </w:rPr>
          </w:pPr>
          <w:r w:rsidRPr="00A518AC">
            <w:rPr>
              <w:b/>
              <w:iCs/>
              <w:spacing w:val="-3"/>
              <w:sz w:val="16"/>
              <w:szCs w:val="16"/>
              <w:lang w:val="fr-FR" w:eastAsia="fr-CA"/>
            </w:rPr>
            <w:fldChar w:fldCharType="begin"/>
          </w:r>
          <w:r w:rsidRPr="00A518AC">
            <w:rPr>
              <w:b/>
              <w:iCs/>
              <w:spacing w:val="-3"/>
              <w:sz w:val="16"/>
              <w:szCs w:val="16"/>
              <w:lang w:val="fr-FR" w:eastAsia="fr-CA"/>
            </w:rPr>
            <w:instrText xml:space="preserve"> PAGE   \* MERGEFORMAT </w:instrText>
          </w:r>
          <w:r w:rsidRPr="00A518AC">
            <w:rPr>
              <w:b/>
              <w:iCs/>
              <w:spacing w:val="-3"/>
              <w:sz w:val="16"/>
              <w:szCs w:val="16"/>
              <w:lang w:val="fr-FR" w:eastAsia="fr-CA"/>
            </w:rPr>
            <w:fldChar w:fldCharType="separate"/>
          </w:r>
          <w:r w:rsidR="00542986">
            <w:rPr>
              <w:b/>
              <w:iCs/>
              <w:noProof/>
              <w:spacing w:val="-3"/>
              <w:sz w:val="16"/>
              <w:szCs w:val="16"/>
              <w:lang w:val="fr-FR" w:eastAsia="fr-CA"/>
            </w:rPr>
            <w:t>2</w:t>
          </w:r>
          <w:r w:rsidRPr="00A518AC">
            <w:rPr>
              <w:b/>
              <w:iCs/>
              <w:noProof/>
              <w:spacing w:val="-3"/>
              <w:sz w:val="16"/>
              <w:szCs w:val="16"/>
              <w:lang w:val="fr-FR" w:eastAsia="fr-CA"/>
            </w:rPr>
            <w:fldChar w:fldCharType="end"/>
          </w:r>
        </w:p>
      </w:tc>
      <w:tc>
        <w:tcPr>
          <w:tcW w:w="4881" w:type="dxa"/>
          <w:noWrap/>
          <w:vAlign w:val="center"/>
          <w:hideMark/>
        </w:tcPr>
        <w:p w14:paraId="72A6A60E" w14:textId="77777777" w:rsidR="00B35EF1" w:rsidRPr="0093614E" w:rsidRDefault="00B35EF1" w:rsidP="00B35EF1">
          <w:pPr>
            <w:jc w:val="right"/>
            <w:rPr>
              <w:b/>
              <w:spacing w:val="-3"/>
              <w:sz w:val="16"/>
              <w:szCs w:val="16"/>
              <w:lang w:val="fr-FR" w:eastAsia="fr-CA"/>
            </w:rPr>
          </w:pPr>
          <w:r w:rsidRPr="0093614E">
            <w:rPr>
              <w:b/>
              <w:noProof/>
              <w:spacing w:val="-3"/>
              <w:sz w:val="16"/>
              <w:szCs w:val="16"/>
              <w:lang w:val="fr-CA" w:eastAsia="fr-CA"/>
            </w:rPr>
            <w:drawing>
              <wp:inline distT="0" distB="0" distL="0" distR="0" wp14:anchorId="090D7E77" wp14:editId="65B959B8">
                <wp:extent cx="815975" cy="239395"/>
                <wp:effectExtent l="0" t="0" r="3175" b="8255"/>
                <wp:docPr id="455" name="Picture 4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975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2F8877F" w14:textId="77777777" w:rsidR="00B35EF1" w:rsidRPr="00B35EF1" w:rsidRDefault="00B35EF1" w:rsidP="00B35EF1">
    <w:pPr>
      <w:pStyle w:val="Footer"/>
      <w:rPr>
        <w:sz w:val="8"/>
        <w:szCs w:val="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457" w:type="pct"/>
      <w:jc w:val="center"/>
      <w:tblLook w:val="01E0" w:firstRow="1" w:lastRow="1" w:firstColumn="1" w:lastColumn="1" w:noHBand="0" w:noVBand="0"/>
    </w:tblPr>
    <w:tblGrid>
      <w:gridCol w:w="5580"/>
      <w:gridCol w:w="540"/>
      <w:gridCol w:w="4881"/>
    </w:tblGrid>
    <w:tr w:rsidR="00A518AC" w:rsidRPr="0093614E" w14:paraId="35DB5AFF" w14:textId="77777777" w:rsidTr="005D16FD">
      <w:trPr>
        <w:trHeight w:val="360"/>
        <w:jc w:val="center"/>
      </w:trPr>
      <w:tc>
        <w:tcPr>
          <w:tcW w:w="5580" w:type="dxa"/>
          <w:noWrap/>
          <w:hideMark/>
        </w:tcPr>
        <w:p w14:paraId="090AE676" w14:textId="77777777" w:rsidR="005D16FD" w:rsidRPr="00960665" w:rsidRDefault="005D16FD" w:rsidP="005D16FD">
          <w:pPr>
            <w:rPr>
              <w:sz w:val="20"/>
              <w:szCs w:val="20"/>
              <w:lang w:val="fr-FR"/>
            </w:rPr>
          </w:pPr>
          <w:r>
            <w:rPr>
              <w:sz w:val="20"/>
              <w:szCs w:val="20"/>
              <w:lang w:val="fr-FR"/>
            </w:rPr>
            <w:t>SI</w:t>
          </w:r>
          <w:r w:rsidRPr="00960665">
            <w:rPr>
              <w:sz w:val="20"/>
              <w:szCs w:val="20"/>
              <w:lang w:val="fr-FR"/>
            </w:rPr>
            <w:t>.06.03 (</w:t>
          </w:r>
          <w:r>
            <w:rPr>
              <w:sz w:val="20"/>
              <w:szCs w:val="20"/>
              <w:lang w:val="fr-FR"/>
            </w:rPr>
            <w:t>a</w:t>
          </w:r>
          <w:r w:rsidRPr="00960665">
            <w:rPr>
              <w:sz w:val="20"/>
              <w:szCs w:val="20"/>
              <w:lang w:val="fr-FR"/>
            </w:rPr>
            <w:t>o</w:t>
          </w:r>
          <w:r>
            <w:rPr>
              <w:sz w:val="20"/>
              <w:szCs w:val="20"/>
              <w:lang w:val="fr-FR"/>
            </w:rPr>
            <w:t>û</w:t>
          </w:r>
          <w:r w:rsidRPr="00960665">
            <w:rPr>
              <w:sz w:val="20"/>
              <w:szCs w:val="20"/>
              <w:lang w:val="fr-FR"/>
            </w:rPr>
            <w:t>t 202</w:t>
          </w:r>
          <w:r w:rsidR="0024245C">
            <w:rPr>
              <w:sz w:val="20"/>
              <w:szCs w:val="20"/>
              <w:lang w:val="fr-FR"/>
            </w:rPr>
            <w:t>4</w:t>
          </w:r>
          <w:r w:rsidRPr="00960665">
            <w:rPr>
              <w:sz w:val="20"/>
              <w:szCs w:val="20"/>
              <w:lang w:val="fr-FR"/>
            </w:rPr>
            <w:t>)</w:t>
          </w:r>
        </w:p>
        <w:p w14:paraId="0237ECE6" w14:textId="77777777" w:rsidR="005D16FD" w:rsidRPr="0093614E" w:rsidRDefault="005D16FD" w:rsidP="00E36631">
          <w:pPr>
            <w:rPr>
              <w:sz w:val="20"/>
              <w:szCs w:val="20"/>
              <w:lang w:val="fr-FR"/>
            </w:rPr>
          </w:pPr>
          <w:proofErr w:type="spellStart"/>
          <w:r>
            <w:rPr>
              <w:b/>
              <w:bCs/>
              <w:i/>
              <w:iCs/>
              <w:sz w:val="18"/>
              <w:szCs w:val="18"/>
              <w:lang w:val="fr-CA"/>
            </w:rPr>
            <w:t>Available</w:t>
          </w:r>
          <w:proofErr w:type="spellEnd"/>
          <w:r>
            <w:rPr>
              <w:b/>
              <w:bCs/>
              <w:i/>
              <w:iCs/>
              <w:sz w:val="18"/>
              <w:szCs w:val="18"/>
              <w:lang w:val="fr-CA"/>
            </w:rPr>
            <w:t xml:space="preserve"> in English</w:t>
          </w:r>
        </w:p>
      </w:tc>
      <w:tc>
        <w:tcPr>
          <w:tcW w:w="540" w:type="dxa"/>
          <w:vAlign w:val="center"/>
        </w:tcPr>
        <w:p w14:paraId="3687F797" w14:textId="682AC124" w:rsidR="00A518AC" w:rsidRPr="00A518AC" w:rsidRDefault="00A518AC" w:rsidP="00A518AC">
          <w:pPr>
            <w:rPr>
              <w:b/>
              <w:iCs/>
              <w:spacing w:val="-3"/>
              <w:sz w:val="16"/>
              <w:szCs w:val="16"/>
              <w:lang w:val="fr-FR" w:eastAsia="fr-CA"/>
            </w:rPr>
          </w:pPr>
          <w:r w:rsidRPr="00A518AC">
            <w:rPr>
              <w:b/>
              <w:iCs/>
              <w:spacing w:val="-3"/>
              <w:sz w:val="16"/>
              <w:szCs w:val="16"/>
              <w:lang w:val="fr-FR" w:eastAsia="fr-CA"/>
            </w:rPr>
            <w:fldChar w:fldCharType="begin"/>
          </w:r>
          <w:r w:rsidRPr="00A518AC">
            <w:rPr>
              <w:b/>
              <w:iCs/>
              <w:spacing w:val="-3"/>
              <w:sz w:val="16"/>
              <w:szCs w:val="16"/>
              <w:lang w:val="fr-FR" w:eastAsia="fr-CA"/>
            </w:rPr>
            <w:instrText xml:space="preserve"> PAGE   \* MERGEFORMAT </w:instrText>
          </w:r>
          <w:r w:rsidRPr="00A518AC">
            <w:rPr>
              <w:b/>
              <w:iCs/>
              <w:spacing w:val="-3"/>
              <w:sz w:val="16"/>
              <w:szCs w:val="16"/>
              <w:lang w:val="fr-FR" w:eastAsia="fr-CA"/>
            </w:rPr>
            <w:fldChar w:fldCharType="separate"/>
          </w:r>
          <w:r w:rsidR="00542986">
            <w:rPr>
              <w:b/>
              <w:iCs/>
              <w:noProof/>
              <w:spacing w:val="-3"/>
              <w:sz w:val="16"/>
              <w:szCs w:val="16"/>
              <w:lang w:val="fr-FR" w:eastAsia="fr-CA"/>
            </w:rPr>
            <w:t>1</w:t>
          </w:r>
          <w:r w:rsidRPr="00A518AC">
            <w:rPr>
              <w:b/>
              <w:iCs/>
              <w:noProof/>
              <w:spacing w:val="-3"/>
              <w:sz w:val="16"/>
              <w:szCs w:val="16"/>
              <w:lang w:val="fr-FR" w:eastAsia="fr-CA"/>
            </w:rPr>
            <w:fldChar w:fldCharType="end"/>
          </w:r>
        </w:p>
      </w:tc>
      <w:tc>
        <w:tcPr>
          <w:tcW w:w="4881" w:type="dxa"/>
          <w:noWrap/>
          <w:vAlign w:val="center"/>
          <w:hideMark/>
        </w:tcPr>
        <w:p w14:paraId="19323301" w14:textId="77777777" w:rsidR="00A518AC" w:rsidRPr="0093614E" w:rsidRDefault="00A518AC" w:rsidP="00A518AC">
          <w:pPr>
            <w:jc w:val="right"/>
            <w:rPr>
              <w:b/>
              <w:spacing w:val="-3"/>
              <w:sz w:val="16"/>
              <w:szCs w:val="16"/>
              <w:lang w:val="fr-FR" w:eastAsia="fr-CA"/>
            </w:rPr>
          </w:pPr>
          <w:r w:rsidRPr="0093614E">
            <w:rPr>
              <w:b/>
              <w:noProof/>
              <w:spacing w:val="-3"/>
              <w:sz w:val="16"/>
              <w:szCs w:val="16"/>
              <w:lang w:val="fr-CA" w:eastAsia="fr-CA"/>
            </w:rPr>
            <w:drawing>
              <wp:inline distT="0" distB="0" distL="0" distR="0" wp14:anchorId="12B3D46B" wp14:editId="17E8C7EB">
                <wp:extent cx="815975" cy="239395"/>
                <wp:effectExtent l="0" t="0" r="3175" b="8255"/>
                <wp:docPr id="456" name="Picture 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975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B3EB3DE" w14:textId="77777777" w:rsidR="009305FC" w:rsidRPr="00B35EF1" w:rsidRDefault="009305FC" w:rsidP="00A518AC">
    <w:pPr>
      <w:pStyle w:val="Footer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13391" w14:textId="77777777" w:rsidR="00AD4E44" w:rsidRDefault="00AD4E44" w:rsidP="0093614E">
      <w:r>
        <w:separator/>
      </w:r>
    </w:p>
  </w:footnote>
  <w:footnote w:type="continuationSeparator" w:id="0">
    <w:p w14:paraId="28F3C4E0" w14:textId="77777777" w:rsidR="00AD4E44" w:rsidRDefault="00AD4E44" w:rsidP="00936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567" w:type="dxa"/>
      <w:tblLayout w:type="fixed"/>
      <w:tblLook w:val="0000" w:firstRow="0" w:lastRow="0" w:firstColumn="0" w:lastColumn="0" w:noHBand="0" w:noVBand="0"/>
    </w:tblPr>
    <w:tblGrid>
      <w:gridCol w:w="4230"/>
      <w:gridCol w:w="1440"/>
      <w:gridCol w:w="3686"/>
    </w:tblGrid>
    <w:tr w:rsidR="002D4B5F" w:rsidRPr="00AC0CF3" w14:paraId="7A31309E" w14:textId="77777777" w:rsidTr="00AC0CF3">
      <w:trPr>
        <w:trHeight w:val="1260"/>
      </w:trPr>
      <w:tc>
        <w:tcPr>
          <w:tcW w:w="4230" w:type="dxa"/>
        </w:tcPr>
        <w:p w14:paraId="71671478" w14:textId="77777777" w:rsidR="002D4B5F" w:rsidRPr="00C43C70" w:rsidRDefault="002D4B5F" w:rsidP="00AC0CF3">
          <w:pPr>
            <w:spacing w:before="120"/>
            <w:rPr>
              <w:lang w:val="fr-CA"/>
            </w:rPr>
          </w:pPr>
          <w:bookmarkStart w:id="2" w:name="_Hlk110426884"/>
          <w:r w:rsidRPr="00C43C70">
            <w:rPr>
              <w:lang w:val="fr-CA"/>
            </w:rPr>
            <w:t>Commission de l'immigration</w:t>
          </w:r>
        </w:p>
        <w:p w14:paraId="1A892AD2" w14:textId="77777777" w:rsidR="002D4B5F" w:rsidRPr="00C43C70" w:rsidRDefault="002D4B5F" w:rsidP="00AC0CF3">
          <w:pPr>
            <w:rPr>
              <w:lang w:val="fr-CA"/>
            </w:rPr>
          </w:pPr>
          <w:proofErr w:type="gramStart"/>
          <w:r w:rsidRPr="00C43C70">
            <w:rPr>
              <w:lang w:val="fr-CA"/>
            </w:rPr>
            <w:t>et</w:t>
          </w:r>
          <w:proofErr w:type="gramEnd"/>
          <w:r w:rsidRPr="00C43C70">
            <w:rPr>
              <w:lang w:val="fr-CA"/>
            </w:rPr>
            <w:t xml:space="preserve"> du statut de réfugié du Canada</w:t>
          </w:r>
        </w:p>
        <w:p w14:paraId="1B3C6B12" w14:textId="77777777" w:rsidR="002D4B5F" w:rsidRPr="00AC0CF3" w:rsidRDefault="002D4B5F" w:rsidP="00AC0CF3">
          <w:pPr>
            <w:rPr>
              <w:rFonts w:ascii="Arial" w:hAnsi="Arial"/>
              <w:b/>
              <w:sz w:val="12"/>
              <w:lang w:val="fr-CA"/>
            </w:rPr>
          </w:pPr>
        </w:p>
        <w:p w14:paraId="77E44E87" w14:textId="77777777" w:rsidR="002D4B5F" w:rsidRPr="00AC0CF3" w:rsidRDefault="002D4B5F" w:rsidP="00AC0CF3">
          <w:pPr>
            <w:tabs>
              <w:tab w:val="center" w:pos="4320"/>
              <w:tab w:val="right" w:pos="8640"/>
            </w:tabs>
            <w:rPr>
              <w:b/>
              <w:lang w:val="fr-CA"/>
            </w:rPr>
          </w:pPr>
          <w:r w:rsidRPr="00AC0CF3">
            <w:rPr>
              <w:b/>
              <w:lang w:val="fr-CA"/>
            </w:rPr>
            <w:t>Section de l’immigration</w:t>
          </w:r>
        </w:p>
      </w:tc>
      <w:tc>
        <w:tcPr>
          <w:tcW w:w="1440" w:type="dxa"/>
        </w:tcPr>
        <w:p w14:paraId="0CA58BB4" w14:textId="77777777" w:rsidR="002D4B5F" w:rsidRPr="00AC0CF3" w:rsidRDefault="002D4B5F" w:rsidP="00AC0CF3">
          <w:pPr>
            <w:tabs>
              <w:tab w:val="center" w:pos="4320"/>
              <w:tab w:val="right" w:pos="8640"/>
            </w:tabs>
            <w:jc w:val="center"/>
            <w:rPr>
              <w:lang w:val="fr-CA"/>
            </w:rPr>
          </w:pPr>
          <w:r w:rsidRPr="00AC0CF3">
            <w:rPr>
              <w:lang w:val="fr-CA"/>
            </w:rPr>
            <w:object w:dxaOrig="1740" w:dyaOrig="2112" w14:anchorId="05C3409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5.75pt;height:54pt" fillcolor="window">
                <v:imagedata r:id="rId1" o:title=""/>
              </v:shape>
              <o:OLEObject Type="Embed" ProgID="PBrush" ShapeID="_x0000_i1025" DrawAspect="Content" ObjectID="_1818569912" r:id="rId2"/>
            </w:object>
          </w:r>
        </w:p>
      </w:tc>
      <w:tc>
        <w:tcPr>
          <w:tcW w:w="3686" w:type="dxa"/>
        </w:tcPr>
        <w:p w14:paraId="45ED3934" w14:textId="77777777" w:rsidR="002D4B5F" w:rsidRPr="00C43C70" w:rsidRDefault="002D4B5F" w:rsidP="00AC0CF3">
          <w:pPr>
            <w:spacing w:before="120"/>
            <w:jc w:val="right"/>
          </w:pPr>
          <w:r w:rsidRPr="00C43C70">
            <w:t>Immigration and</w:t>
          </w:r>
        </w:p>
        <w:p w14:paraId="38B85E4D" w14:textId="77777777" w:rsidR="002D4B5F" w:rsidRPr="00C43C70" w:rsidRDefault="002D4B5F" w:rsidP="00AC0CF3">
          <w:pPr>
            <w:jc w:val="right"/>
          </w:pPr>
          <w:r w:rsidRPr="00C43C70">
            <w:t>Refugee Board of Canada</w:t>
          </w:r>
        </w:p>
        <w:p w14:paraId="140684B8" w14:textId="77777777" w:rsidR="002D4B5F" w:rsidRPr="00AC0CF3" w:rsidRDefault="002D4B5F" w:rsidP="00AC0CF3">
          <w:pPr>
            <w:ind w:left="432"/>
            <w:jc w:val="right"/>
            <w:rPr>
              <w:rFonts w:ascii="Arial" w:hAnsi="Arial"/>
              <w:b/>
              <w:sz w:val="12"/>
            </w:rPr>
          </w:pPr>
        </w:p>
        <w:p w14:paraId="591E4B07" w14:textId="77777777" w:rsidR="002D4B5F" w:rsidRPr="00AC0CF3" w:rsidRDefault="002D4B5F" w:rsidP="00AC0CF3">
          <w:pPr>
            <w:tabs>
              <w:tab w:val="center" w:pos="4320"/>
              <w:tab w:val="right" w:pos="8640"/>
            </w:tabs>
            <w:jc w:val="right"/>
            <w:rPr>
              <w:lang w:val="fr-CA"/>
            </w:rPr>
          </w:pPr>
          <w:r w:rsidRPr="00AC0CF3">
            <w:rPr>
              <w:b/>
              <w:lang w:val="fr-CA"/>
            </w:rPr>
            <w:t>Immigration Division</w:t>
          </w:r>
        </w:p>
      </w:tc>
    </w:tr>
    <w:bookmarkEnd w:id="2"/>
  </w:tbl>
  <w:p w14:paraId="4C231EE0" w14:textId="77777777" w:rsidR="002D4B5F" w:rsidRPr="004E4DD0" w:rsidRDefault="002D4B5F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CA64F2" w14:textId="5C77D85D" w:rsidR="00283340" w:rsidRPr="001E12B9" w:rsidRDefault="00283340" w:rsidP="00283340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noProof w:val="0"/>
        <w:lang w:val="fr-FR"/>
      </w:rPr>
    </w:pPr>
    <w:r w:rsidRPr="001E12B9">
      <w:rPr>
        <w:rFonts w:ascii="Times New Roman" w:hAnsi="Times New Roman"/>
        <w:b/>
        <w:noProof w:val="0"/>
        <w:lang w:val="fr-CA"/>
      </w:rPr>
      <w:t>N</w:t>
    </w:r>
    <w:r w:rsidRPr="001E12B9">
      <w:rPr>
        <w:rFonts w:ascii="Times New Roman" w:hAnsi="Times New Roman"/>
        <w:b/>
        <w:noProof w:val="0"/>
        <w:vertAlign w:val="superscript"/>
        <w:lang w:val="fr-CA"/>
      </w:rPr>
      <w:t>o</w:t>
    </w:r>
    <w:r w:rsidRPr="001E12B9">
      <w:rPr>
        <w:rFonts w:ascii="Times New Roman" w:hAnsi="Times New Roman"/>
        <w:b/>
        <w:noProof w:val="0"/>
        <w:lang w:val="fr-CA"/>
      </w:rPr>
      <w:t xml:space="preserve"> de dossier de la SI</w:t>
    </w:r>
    <w:r w:rsidRPr="001E12B9">
      <w:rPr>
        <w:rFonts w:ascii="Times New Roman" w:hAnsi="Times New Roman"/>
        <w:b/>
        <w:noProof w:val="0"/>
        <w:lang w:val="fr-FR"/>
      </w:rPr>
      <w:t xml:space="preserve"> /ID File No.: </w:t>
    </w:r>
    <w:r w:rsidR="009C6278" w:rsidRPr="009C6278">
      <w:rPr>
        <w:rFonts w:ascii="Times New Roman" w:hAnsi="Times New Roman"/>
        <w:b/>
        <w:noProof w:val="0"/>
        <w:highlight w:val="yellow"/>
        <w:lang w:val="fr-FR"/>
      </w:rPr>
      <w:t>000X</w:t>
    </w:r>
    <w:r w:rsidR="009C6278" w:rsidRPr="009C6278">
      <w:rPr>
        <w:rFonts w:ascii="Times New Roman" w:hAnsi="Times New Roman"/>
        <w:b/>
        <w:noProof w:val="0"/>
        <w:highlight w:val="yellow"/>
        <w:lang w:val="fr-FR"/>
      </w:rPr>
      <w:noBreakHyphen/>
      <w:t>XX</w:t>
    </w:r>
    <w:r w:rsidR="009C6278" w:rsidRPr="009C6278">
      <w:rPr>
        <w:rFonts w:ascii="Times New Roman" w:hAnsi="Times New Roman"/>
        <w:b/>
        <w:noProof w:val="0"/>
        <w:highlight w:val="yellow"/>
        <w:lang w:val="fr-FR"/>
      </w:rPr>
      <w:noBreakHyphen/>
      <w:t>XXXX</w:t>
    </w:r>
    <w:r w:rsidR="009C6278" w:rsidRPr="009C6278">
      <w:rPr>
        <w:rFonts w:ascii="Times New Roman" w:hAnsi="Times New Roman"/>
        <w:b/>
        <w:noProof w:val="0"/>
        <w:highlight w:val="yellow"/>
        <w:lang w:val="fr-FR"/>
      </w:rPr>
      <w:noBreakHyphen/>
      <w:t xml:space="preserve">0X </w:t>
    </w:r>
    <w:sdt>
      <w:sdtPr>
        <w:rPr>
          <w:rFonts w:ascii="Times New Roman" w:hAnsi="Times New Roman"/>
          <w:b/>
          <w:bCs/>
          <w:highlight w:val="yellow"/>
          <w:lang w:val="fr-CA"/>
        </w:rPr>
        <w:alias w:val="Proceeding code"/>
        <w:tag w:val="Proceeding code"/>
        <w:id w:val="-1374618507"/>
        <w:placeholder>
          <w:docPart w:val="5C3DFA1C56104DF6A8C1F80044A176EA"/>
        </w:placeholder>
        <w:showingPlcHdr/>
        <w:dropDownList>
          <w:listItem w:value="Choisir un élément"/>
          <w:listItem w:displayText="AH" w:value="AH"/>
          <w:listItem w:displayText="DR" w:value="DR"/>
          <w:listItem w:displayText="AH-DR" w:value="AH-DR"/>
        </w:dropDownList>
      </w:sdtPr>
      <w:sdtEndPr/>
      <w:sdtContent>
        <w:bookmarkStart w:id="3" w:name="_Hlk179558739"/>
        <w:r w:rsidR="0053246C" w:rsidRPr="009C6278">
          <w:rPr>
            <w:rStyle w:val="PlaceholderText"/>
            <w:b/>
            <w:bCs/>
            <w:sz w:val="22"/>
            <w:szCs w:val="22"/>
            <w:highlight w:val="yellow"/>
            <w:lang w:val="fr-FR"/>
          </w:rPr>
          <w:t>Choisir un élément</w:t>
        </w:r>
        <w:r w:rsidR="0053246C" w:rsidRPr="009C6278">
          <w:rPr>
            <w:color w:val="808080"/>
            <w:sz w:val="22"/>
            <w:szCs w:val="22"/>
            <w:highlight w:val="yellow"/>
            <w:lang w:val="fr-CA"/>
          </w:rPr>
          <w:t>.</w:t>
        </w:r>
        <w:bookmarkEnd w:id="3"/>
      </w:sdtContent>
    </w:sdt>
  </w:p>
  <w:p w14:paraId="0B52E7F7" w14:textId="77777777" w:rsidR="009C6278" w:rsidRPr="009C6278" w:rsidRDefault="00283340" w:rsidP="009C6278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lang w:val="en-US"/>
      </w:rPr>
    </w:pPr>
    <w:r w:rsidRPr="001E12B9">
      <w:rPr>
        <w:rFonts w:ascii="Times New Roman" w:hAnsi="Times New Roman"/>
        <w:b/>
        <w:noProof w:val="0"/>
        <w:lang w:val="en-US"/>
      </w:rPr>
      <w:t>N</w:t>
    </w:r>
    <w:r w:rsidRPr="001E12B9">
      <w:rPr>
        <w:rFonts w:ascii="Times New Roman" w:hAnsi="Times New Roman"/>
        <w:b/>
        <w:noProof w:val="0"/>
        <w:vertAlign w:val="superscript"/>
        <w:lang w:val="en-US"/>
      </w:rPr>
      <w:t>o</w:t>
    </w:r>
    <w:r w:rsidRPr="001E12B9">
      <w:rPr>
        <w:rFonts w:ascii="Times New Roman" w:hAnsi="Times New Roman"/>
        <w:b/>
        <w:noProof w:val="0"/>
        <w:lang w:val="en-US"/>
      </w:rPr>
      <w:t xml:space="preserve"> ID client / Client ID No.:</w:t>
    </w:r>
    <w:r w:rsidRPr="001E12B9">
      <w:rPr>
        <w:rFonts w:ascii="Times New Roman" w:hAnsi="Times New Roman"/>
      </w:rPr>
      <w:t xml:space="preserve"> </w:t>
    </w:r>
    <w:r w:rsidR="009C6278" w:rsidRPr="009C6278">
      <w:rPr>
        <w:rFonts w:ascii="Times New Roman" w:hAnsi="Times New Roman"/>
        <w:highlight w:val="yellow"/>
      </w:rPr>
      <w:t>XXXXXXXX</w:t>
    </w:r>
  </w:p>
  <w:p w14:paraId="3B95F017" w14:textId="069998C5" w:rsidR="0093614E" w:rsidRPr="0093614E" w:rsidRDefault="0093614E" w:rsidP="009C6278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3D4AD" w14:textId="7F061E85" w:rsidR="002D4B5F" w:rsidRPr="001E12B9" w:rsidRDefault="002D4B5F" w:rsidP="002D4B5F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noProof w:val="0"/>
        <w:lang w:val="fr-FR"/>
      </w:rPr>
    </w:pPr>
    <w:r w:rsidRPr="001E12B9">
      <w:rPr>
        <w:rFonts w:ascii="Times New Roman" w:hAnsi="Times New Roman"/>
        <w:b/>
        <w:noProof w:val="0"/>
        <w:lang w:val="fr-CA"/>
      </w:rPr>
      <w:t>N</w:t>
    </w:r>
    <w:r w:rsidRPr="001E12B9">
      <w:rPr>
        <w:rFonts w:ascii="Times New Roman" w:hAnsi="Times New Roman"/>
        <w:b/>
        <w:noProof w:val="0"/>
        <w:vertAlign w:val="superscript"/>
        <w:lang w:val="fr-CA"/>
      </w:rPr>
      <w:t>o</w:t>
    </w:r>
    <w:r w:rsidRPr="001E12B9">
      <w:rPr>
        <w:rFonts w:ascii="Times New Roman" w:hAnsi="Times New Roman"/>
        <w:b/>
        <w:noProof w:val="0"/>
        <w:lang w:val="fr-CA"/>
      </w:rPr>
      <w:t xml:space="preserve"> de dossier de la SI</w:t>
    </w:r>
    <w:r w:rsidRPr="001E12B9">
      <w:rPr>
        <w:rFonts w:ascii="Times New Roman" w:hAnsi="Times New Roman"/>
        <w:b/>
        <w:noProof w:val="0"/>
        <w:lang w:val="fr-FR"/>
      </w:rPr>
      <w:t xml:space="preserve"> /ID File No.: </w:t>
    </w:r>
    <w:proofErr w:type="spellStart"/>
    <w:r w:rsidR="009C6278" w:rsidRPr="009C6278">
      <w:rPr>
        <w:rFonts w:ascii="Times New Roman" w:hAnsi="Times New Roman"/>
        <w:b/>
        <w:noProof w:val="0"/>
        <w:highlight w:val="yellow"/>
        <w:lang w:val="fr-FR"/>
      </w:rPr>
      <w:t>000X</w:t>
    </w:r>
    <w:proofErr w:type="spellEnd"/>
    <w:r w:rsidR="009C6278" w:rsidRPr="009C6278">
      <w:rPr>
        <w:rFonts w:ascii="Times New Roman" w:hAnsi="Times New Roman"/>
        <w:b/>
        <w:noProof w:val="0"/>
        <w:highlight w:val="yellow"/>
        <w:lang w:val="fr-FR"/>
      </w:rPr>
      <w:noBreakHyphen/>
      <w:t>XX</w:t>
    </w:r>
    <w:r w:rsidR="009C6278" w:rsidRPr="009C6278">
      <w:rPr>
        <w:rFonts w:ascii="Times New Roman" w:hAnsi="Times New Roman"/>
        <w:b/>
        <w:noProof w:val="0"/>
        <w:highlight w:val="yellow"/>
        <w:lang w:val="fr-FR"/>
      </w:rPr>
      <w:noBreakHyphen/>
    </w:r>
    <w:proofErr w:type="spellStart"/>
    <w:r w:rsidR="009C6278" w:rsidRPr="009C6278">
      <w:rPr>
        <w:rFonts w:ascii="Times New Roman" w:hAnsi="Times New Roman"/>
        <w:b/>
        <w:noProof w:val="0"/>
        <w:highlight w:val="yellow"/>
        <w:lang w:val="fr-FR"/>
      </w:rPr>
      <w:t>XXXX</w:t>
    </w:r>
    <w:proofErr w:type="spellEnd"/>
    <w:r w:rsidR="009C6278" w:rsidRPr="009C6278">
      <w:rPr>
        <w:rFonts w:ascii="Times New Roman" w:hAnsi="Times New Roman"/>
        <w:b/>
        <w:noProof w:val="0"/>
        <w:highlight w:val="yellow"/>
        <w:lang w:val="fr-FR"/>
      </w:rPr>
      <w:noBreakHyphen/>
    </w:r>
    <w:proofErr w:type="spellStart"/>
    <w:r w:rsidR="009C6278" w:rsidRPr="009C6278">
      <w:rPr>
        <w:rFonts w:ascii="Times New Roman" w:hAnsi="Times New Roman"/>
        <w:b/>
        <w:noProof w:val="0"/>
        <w:highlight w:val="yellow"/>
        <w:lang w:val="fr-FR"/>
      </w:rPr>
      <w:t>0X</w:t>
    </w:r>
    <w:proofErr w:type="spellEnd"/>
    <w:r w:rsidR="009C6278" w:rsidRPr="009C6278">
      <w:rPr>
        <w:rFonts w:ascii="Times New Roman" w:hAnsi="Times New Roman"/>
        <w:b/>
        <w:bCs/>
        <w:noProof w:val="0"/>
        <w:lang w:val="fr-CA"/>
      </w:rPr>
      <w:t xml:space="preserve"> </w:t>
    </w:r>
    <w:sdt>
      <w:sdtPr>
        <w:rPr>
          <w:rFonts w:ascii="Times New Roman" w:hAnsi="Times New Roman"/>
          <w:b/>
          <w:bCs/>
          <w:lang w:val="fr-CA"/>
        </w:rPr>
        <w:alias w:val="Proceeding code"/>
        <w:tag w:val="Proceeding code"/>
        <w:id w:val="-2078192858"/>
        <w:placeholder>
          <w:docPart w:val="56D985EAAAB3453BBC5892C2C01E37A7"/>
        </w:placeholder>
        <w:showingPlcHdr/>
        <w:dropDownList>
          <w:listItem w:value="Choisir un élément"/>
          <w:listItem w:displayText="AH" w:value="AH"/>
          <w:listItem w:displayText="DR" w:value="DR"/>
          <w:listItem w:displayText="AH-DR" w:value="AH-DR"/>
        </w:dropDownList>
      </w:sdtPr>
      <w:sdtEndPr/>
      <w:sdtContent>
        <w:r w:rsidR="0053246C" w:rsidRPr="00823341">
          <w:rPr>
            <w:rStyle w:val="PlaceholderText"/>
            <w:b/>
            <w:bCs/>
            <w:sz w:val="22"/>
            <w:szCs w:val="22"/>
            <w:highlight w:val="yellow"/>
            <w:lang w:val="fr-FR"/>
          </w:rPr>
          <w:t>Choisir un élément</w:t>
        </w:r>
        <w:r w:rsidR="0053246C" w:rsidRPr="00823341">
          <w:rPr>
            <w:rStyle w:val="PlaceholderText"/>
            <w:sz w:val="22"/>
            <w:szCs w:val="22"/>
            <w:highlight w:val="yellow"/>
          </w:rPr>
          <w:t>.</w:t>
        </w:r>
      </w:sdtContent>
    </w:sdt>
  </w:p>
  <w:p w14:paraId="6202BAF3" w14:textId="112B0D27" w:rsidR="002D4B5F" w:rsidRPr="009C6278" w:rsidRDefault="002D4B5F" w:rsidP="002D4B5F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noProof w:val="0"/>
        <w:lang w:val="en-US"/>
      </w:rPr>
    </w:pPr>
    <w:r w:rsidRPr="001E12B9">
      <w:rPr>
        <w:rFonts w:ascii="Times New Roman" w:hAnsi="Times New Roman"/>
        <w:b/>
        <w:noProof w:val="0"/>
        <w:lang w:val="en-US"/>
      </w:rPr>
      <w:t>N</w:t>
    </w:r>
    <w:r w:rsidRPr="001E12B9">
      <w:rPr>
        <w:rFonts w:ascii="Times New Roman" w:hAnsi="Times New Roman"/>
        <w:b/>
        <w:noProof w:val="0"/>
        <w:vertAlign w:val="superscript"/>
        <w:lang w:val="en-US"/>
      </w:rPr>
      <w:t>o</w:t>
    </w:r>
    <w:r w:rsidRPr="001E12B9">
      <w:rPr>
        <w:rFonts w:ascii="Times New Roman" w:hAnsi="Times New Roman"/>
        <w:b/>
        <w:noProof w:val="0"/>
        <w:lang w:val="en-US"/>
      </w:rPr>
      <w:t xml:space="preserve"> ID client / Client ID No.:</w:t>
    </w:r>
    <w:r w:rsidRPr="001E12B9">
      <w:rPr>
        <w:rFonts w:ascii="Times New Roman" w:hAnsi="Times New Roman"/>
      </w:rPr>
      <w:t xml:space="preserve"> </w:t>
    </w:r>
    <w:r w:rsidR="009C6278" w:rsidRPr="009C6278">
      <w:rPr>
        <w:rFonts w:ascii="Times New Roman" w:hAnsi="Times New Roman"/>
        <w:highlight w:val="yellow"/>
      </w:rPr>
      <w:t>XXXXXXXX</w:t>
    </w:r>
  </w:p>
  <w:p w14:paraId="1DCAEEC5" w14:textId="77777777" w:rsidR="002D4B5F" w:rsidRPr="001E12B9" w:rsidRDefault="002D4B5F" w:rsidP="002D4B5F">
    <w:pPr>
      <w:pStyle w:val="Head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23C26"/>
    <w:multiLevelType w:val="hybridMultilevel"/>
    <w:tmpl w:val="3B1AE486"/>
    <w:lvl w:ilvl="0" w:tplc="71AC5CD4">
      <w:start w:val="1"/>
      <w:numFmt w:val="decimal"/>
      <w:pStyle w:val="CGBody"/>
      <w:lvlText w:val="[%1]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0007A"/>
    <w:multiLevelType w:val="hybridMultilevel"/>
    <w:tmpl w:val="02860AD6"/>
    <w:lvl w:ilvl="0" w:tplc="AD9A7DD0">
      <w:start w:val="1"/>
      <w:numFmt w:val="decimal"/>
      <w:pStyle w:val="NormalNum"/>
      <w:lvlText w:val="[%1]"/>
      <w:lvlJc w:val="left"/>
      <w:pPr>
        <w:tabs>
          <w:tab w:val="num" w:pos="1080"/>
        </w:tabs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3B5D45"/>
    <w:multiLevelType w:val="hybridMultilevel"/>
    <w:tmpl w:val="7E1C55AA"/>
    <w:lvl w:ilvl="0" w:tplc="C57EF37E">
      <w:start w:val="1"/>
      <w:numFmt w:val="decimal"/>
      <w:lvlRestart w:val="0"/>
      <w:pStyle w:val="01text"/>
      <w:lvlText w:val="[%1]"/>
      <w:lvlJc w:val="left"/>
      <w:pPr>
        <w:tabs>
          <w:tab w:val="num" w:pos="720"/>
        </w:tabs>
        <w:ind w:left="0" w:firstLine="0"/>
      </w:pPr>
      <w:rPr>
        <w:rFonts w:ascii="Times New (W1)" w:hAnsi="Times New (W1)" w:cs="Arial (W1)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6F7185D"/>
    <w:multiLevelType w:val="multilevel"/>
    <w:tmpl w:val="1009001D"/>
    <w:styleLink w:val="ParanumberingReasons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0"/>
  </w:num>
  <w:num w:numId="6">
    <w:abstractNumId w:val="2"/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0"/>
  </w:num>
  <w:num w:numId="11">
    <w:abstractNumId w:val="2"/>
  </w:num>
  <w:num w:numId="12">
    <w:abstractNumId w:val="0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sLAwNTI1NjUwMjUzMDJR0lEKTi0uzszPAykwrAUASny9QCwAAAA="/>
    <w:docVar w:name="doc_description" w:val="(NDG) Transcript template"/>
    <w:docVar w:name="doc_lang" w:val="fr"/>
    <w:docVar w:name="doc_ref" w:val="ID.06.03"/>
    <w:docVar w:name="file_no" w:val="0003-C4-00350-01"/>
    <w:docVar w:name="production_date" w:val="4/1/2025"/>
    <w:docVar w:name="template_name" w:val="ID.06.03.fr.dotm"/>
    <w:docVar w:name="template_path" w:val="C:\Users\Erica.Maglio\AppData\Local\OfficeNOVA\Resources.PROD\Templates\ID"/>
    <w:docVar w:name="user_id" w:val="Erica.Maglio"/>
  </w:docVars>
  <w:rsids>
    <w:rsidRoot w:val="009C6278"/>
    <w:rsid w:val="00095657"/>
    <w:rsid w:val="00152042"/>
    <w:rsid w:val="001934C9"/>
    <w:rsid w:val="001B5428"/>
    <w:rsid w:val="00232CFB"/>
    <w:rsid w:val="0024245C"/>
    <w:rsid w:val="00272952"/>
    <w:rsid w:val="00283340"/>
    <w:rsid w:val="002D4B5F"/>
    <w:rsid w:val="00340FAC"/>
    <w:rsid w:val="004143D7"/>
    <w:rsid w:val="00435F5C"/>
    <w:rsid w:val="0045016A"/>
    <w:rsid w:val="005022F2"/>
    <w:rsid w:val="0053246C"/>
    <w:rsid w:val="00542986"/>
    <w:rsid w:val="005A7C95"/>
    <w:rsid w:val="005D16FD"/>
    <w:rsid w:val="006F68A9"/>
    <w:rsid w:val="00715703"/>
    <w:rsid w:val="00780E8F"/>
    <w:rsid w:val="00792251"/>
    <w:rsid w:val="007A3C1D"/>
    <w:rsid w:val="007B0D9F"/>
    <w:rsid w:val="007B6396"/>
    <w:rsid w:val="007E50CA"/>
    <w:rsid w:val="0080635E"/>
    <w:rsid w:val="00813721"/>
    <w:rsid w:val="00844B24"/>
    <w:rsid w:val="00886F2C"/>
    <w:rsid w:val="008951F7"/>
    <w:rsid w:val="008B06B1"/>
    <w:rsid w:val="009263EB"/>
    <w:rsid w:val="009305FC"/>
    <w:rsid w:val="0093614E"/>
    <w:rsid w:val="009530BE"/>
    <w:rsid w:val="00960665"/>
    <w:rsid w:val="00973871"/>
    <w:rsid w:val="00994E52"/>
    <w:rsid w:val="009C6278"/>
    <w:rsid w:val="009F604C"/>
    <w:rsid w:val="00A518AC"/>
    <w:rsid w:val="00AD4757"/>
    <w:rsid w:val="00AD4E44"/>
    <w:rsid w:val="00B2182F"/>
    <w:rsid w:val="00B35EF1"/>
    <w:rsid w:val="00B409E5"/>
    <w:rsid w:val="00B5280A"/>
    <w:rsid w:val="00C43C70"/>
    <w:rsid w:val="00C843BF"/>
    <w:rsid w:val="00C85967"/>
    <w:rsid w:val="00CD3DFF"/>
    <w:rsid w:val="00CE01E4"/>
    <w:rsid w:val="00DC706F"/>
    <w:rsid w:val="00E06544"/>
    <w:rsid w:val="00E2438E"/>
    <w:rsid w:val="00E36631"/>
    <w:rsid w:val="00E72AF5"/>
    <w:rsid w:val="00EB7D84"/>
    <w:rsid w:val="00F527B9"/>
    <w:rsid w:val="00FA7F9B"/>
    <w:rsid w:val="00FB37B9"/>
    <w:rsid w:val="00FC23E8"/>
    <w:rsid w:val="00FC4780"/>
    <w:rsid w:val="00FE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D6E33F"/>
  <w15:chartTrackingRefBased/>
  <w15:docId w15:val="{5DD015F0-2D5E-4EB2-984E-78A5FA33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2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2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2" w:unhideWhenUsed="1"/>
    <w:lsdException w:name="HTML Acronym" w:semiHidden="1" w:uiPriority="2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2"/>
    <w:qFormat/>
    <w:rsid w:val="00B5280A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2"/>
    <w:qFormat/>
    <w:rsid w:val="00B5280A"/>
    <w:pPr>
      <w:keepNext/>
      <w:tabs>
        <w:tab w:val="left" w:pos="7020"/>
      </w:tabs>
      <w:jc w:val="center"/>
      <w:outlineLvl w:val="0"/>
    </w:pPr>
    <w:rPr>
      <w:b/>
      <w:sz w:val="22"/>
    </w:rPr>
  </w:style>
  <w:style w:type="paragraph" w:styleId="Heading2">
    <w:name w:val="heading 2"/>
    <w:basedOn w:val="Heading8"/>
    <w:next w:val="Normal"/>
    <w:link w:val="Heading2Char"/>
    <w:uiPriority w:val="2"/>
    <w:qFormat/>
    <w:rsid w:val="00B5280A"/>
    <w:pPr>
      <w:outlineLvl w:val="1"/>
    </w:pPr>
    <w:rPr>
      <w:rFonts w:ascii="Times New Roman" w:hAnsi="Times New Roman"/>
      <w:noProof w:val="0"/>
      <w:sz w:val="32"/>
      <w:lang w:val="fr-CA"/>
    </w:rPr>
  </w:style>
  <w:style w:type="paragraph" w:styleId="Heading3">
    <w:name w:val="heading 3"/>
    <w:basedOn w:val="Normal"/>
    <w:next w:val="Normal"/>
    <w:link w:val="Heading3Char"/>
    <w:autoRedefine/>
    <w:uiPriority w:val="2"/>
    <w:qFormat/>
    <w:rsid w:val="00B5280A"/>
    <w:pPr>
      <w:tabs>
        <w:tab w:val="left" w:pos="5040"/>
      </w:tabs>
      <w:spacing w:after="480"/>
      <w:jc w:val="center"/>
      <w:outlineLvl w:val="2"/>
    </w:pPr>
    <w:rPr>
      <w:b/>
      <w:noProof/>
      <w:sz w:val="28"/>
      <w:lang w:val="en-CA"/>
    </w:rPr>
  </w:style>
  <w:style w:type="paragraph" w:styleId="Heading4">
    <w:name w:val="heading 4"/>
    <w:basedOn w:val="Normal"/>
    <w:next w:val="Normal"/>
    <w:link w:val="Heading4Char"/>
    <w:autoRedefine/>
    <w:uiPriority w:val="2"/>
    <w:qFormat/>
    <w:rsid w:val="00B5280A"/>
    <w:pPr>
      <w:keepNext/>
      <w:spacing w:before="240" w:after="60"/>
      <w:outlineLvl w:val="3"/>
    </w:pPr>
    <w:rPr>
      <w:b/>
      <w:bCs/>
      <w:szCs w:val="28"/>
    </w:rPr>
  </w:style>
  <w:style w:type="paragraph" w:styleId="Heading8">
    <w:name w:val="heading 8"/>
    <w:next w:val="Normal"/>
    <w:link w:val="Heading8Char"/>
    <w:uiPriority w:val="2"/>
    <w:qFormat/>
    <w:rsid w:val="00B5280A"/>
    <w:pPr>
      <w:keepNext/>
      <w:tabs>
        <w:tab w:val="left" w:pos="-2410"/>
      </w:tabs>
      <w:spacing w:after="0" w:line="240" w:lineRule="auto"/>
      <w:jc w:val="center"/>
      <w:outlineLvl w:val="7"/>
    </w:pPr>
    <w:rPr>
      <w:rFonts w:ascii="Arial" w:hAnsi="Arial" w:cs="Times New Roman"/>
      <w:b/>
      <w:noProof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2"/>
    <w:qFormat/>
    <w:rsid w:val="00B5280A"/>
    <w:pPr>
      <w:keepNext/>
      <w:jc w:val="center"/>
      <w:outlineLvl w:val="8"/>
    </w:pPr>
    <w:rPr>
      <w:b/>
      <w:spacing w:val="-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Reasonstext">
    <w:name w:val="1 Reasons text"/>
    <w:basedOn w:val="Header"/>
    <w:rsid w:val="00B5280A"/>
    <w:pPr>
      <w:tabs>
        <w:tab w:val="clear" w:pos="4320"/>
        <w:tab w:val="clear" w:pos="8640"/>
        <w:tab w:val="left" w:pos="540"/>
        <w:tab w:val="left" w:pos="2790"/>
        <w:tab w:val="left" w:pos="6660"/>
      </w:tabs>
      <w:spacing w:line="360" w:lineRule="auto"/>
      <w:ind w:firstLine="720"/>
    </w:pPr>
    <w:rPr>
      <w:rFonts w:ascii="Times New Roman" w:hAnsi="Times New Roman"/>
      <w:noProof w:val="0"/>
      <w:sz w:val="24"/>
    </w:rPr>
  </w:style>
  <w:style w:type="paragraph" w:styleId="Header">
    <w:name w:val="header"/>
    <w:link w:val="HeaderChar"/>
    <w:rsid w:val="00B5280A"/>
    <w:pPr>
      <w:tabs>
        <w:tab w:val="center" w:pos="4320"/>
        <w:tab w:val="right" w:pos="8640"/>
      </w:tabs>
      <w:spacing w:after="0" w:line="240" w:lineRule="auto"/>
    </w:pPr>
    <w:rPr>
      <w:rFonts w:ascii="Arial" w:hAnsi="Arial" w:cs="Times New Roman"/>
      <w:noProof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E50CA"/>
    <w:rPr>
      <w:rFonts w:ascii="Arial" w:eastAsia="Times New Roman" w:hAnsi="Arial" w:cs="Times New Roman"/>
      <w:noProof/>
      <w:sz w:val="20"/>
      <w:szCs w:val="20"/>
    </w:rPr>
  </w:style>
  <w:style w:type="paragraph" w:customStyle="1" w:styleId="01text">
    <w:name w:val="01 text"/>
    <w:basedOn w:val="Normal"/>
    <w:uiPriority w:val="1"/>
    <w:rsid w:val="00B5280A"/>
    <w:pPr>
      <w:numPr>
        <w:numId w:val="11"/>
      </w:numPr>
      <w:spacing w:after="240" w:line="360" w:lineRule="auto"/>
    </w:pPr>
    <w:rPr>
      <w:rFonts w:cs="Arial"/>
      <w:lang w:val="en-CA"/>
    </w:rPr>
  </w:style>
  <w:style w:type="paragraph" w:customStyle="1" w:styleId="1quote">
    <w:name w:val="1 quote"/>
    <w:basedOn w:val="Normal"/>
    <w:uiPriority w:val="1"/>
    <w:rsid w:val="00B5280A"/>
    <w:pPr>
      <w:autoSpaceDE w:val="0"/>
      <w:autoSpaceDN w:val="0"/>
      <w:adjustRightInd w:val="0"/>
      <w:spacing w:after="240"/>
      <w:ind w:left="720" w:right="720"/>
    </w:pPr>
    <w:rPr>
      <w:lang w:val="en-CA" w:eastAsia="en-CA"/>
    </w:rPr>
  </w:style>
  <w:style w:type="paragraph" w:customStyle="1" w:styleId="2Heading2">
    <w:name w:val="2 Heading 2"/>
    <w:basedOn w:val="Header"/>
    <w:uiPriority w:val="99"/>
    <w:rsid w:val="00B5280A"/>
    <w:pPr>
      <w:tabs>
        <w:tab w:val="clear" w:pos="4320"/>
        <w:tab w:val="clear" w:pos="8640"/>
        <w:tab w:val="left" w:pos="540"/>
        <w:tab w:val="left" w:pos="2790"/>
        <w:tab w:val="left" w:pos="6660"/>
      </w:tabs>
      <w:spacing w:line="360" w:lineRule="auto"/>
    </w:pPr>
    <w:rPr>
      <w:rFonts w:ascii="Times New Roman" w:eastAsia="MS Minngs" w:hAnsi="Times New Roman"/>
      <w:i/>
      <w:sz w:val="24"/>
      <w:u w:val="single"/>
      <w:lang w:val="en-US" w:eastAsia="en-CA"/>
    </w:rPr>
  </w:style>
  <w:style w:type="paragraph" w:styleId="BalloonText">
    <w:name w:val="Balloon Text"/>
    <w:basedOn w:val="Normal"/>
    <w:link w:val="BalloonTextChar"/>
    <w:semiHidden/>
    <w:rsid w:val="00B528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E50CA"/>
    <w:rPr>
      <w:rFonts w:ascii="Tahoma" w:eastAsia="Times New Roman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rsid w:val="00B5280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B5280A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1">
    <w:name w:val="Normal1"/>
    <w:basedOn w:val="Normal"/>
    <w:link w:val="Normal1Char"/>
    <w:uiPriority w:val="2"/>
    <w:locked/>
    <w:rsid w:val="00B5280A"/>
    <w:pPr>
      <w:spacing w:before="100" w:beforeAutospacing="1" w:after="100" w:afterAutospacing="1"/>
    </w:pPr>
    <w:rPr>
      <w:lang w:val="en-CA" w:eastAsia="en-CA"/>
    </w:rPr>
  </w:style>
  <w:style w:type="character" w:customStyle="1" w:styleId="Normal1Char">
    <w:name w:val="Normal1 Char"/>
    <w:basedOn w:val="DefaultParagraphFont"/>
    <w:link w:val="Normal1"/>
    <w:uiPriority w:val="2"/>
    <w:rsid w:val="00B5280A"/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CGBody">
    <w:name w:val="CG Body"/>
    <w:basedOn w:val="Normal1"/>
    <w:link w:val="CGBodyChar"/>
    <w:qFormat/>
    <w:rsid w:val="00B5280A"/>
    <w:pPr>
      <w:numPr>
        <w:numId w:val="15"/>
      </w:numPr>
      <w:tabs>
        <w:tab w:val="left" w:pos="709"/>
        <w:tab w:val="left" w:pos="1418"/>
        <w:tab w:val="left" w:pos="6660"/>
      </w:tabs>
      <w:spacing w:before="0" w:beforeAutospacing="0" w:after="240" w:afterAutospacing="0" w:line="360" w:lineRule="auto"/>
    </w:pPr>
  </w:style>
  <w:style w:type="character" w:customStyle="1" w:styleId="CGBodyChar">
    <w:name w:val="CG Body Char"/>
    <w:basedOn w:val="Normal1Char"/>
    <w:link w:val="CGBody"/>
    <w:rsid w:val="00B5280A"/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CGBlockQuote">
    <w:name w:val="CG Block Quote"/>
    <w:basedOn w:val="CGBody"/>
    <w:next w:val="CGBody"/>
    <w:link w:val="CGBlockQuoteChar"/>
    <w:qFormat/>
    <w:rsid w:val="00B5280A"/>
    <w:pPr>
      <w:numPr>
        <w:numId w:val="0"/>
      </w:numPr>
      <w:spacing w:after="480" w:line="240" w:lineRule="auto"/>
      <w:ind w:left="709" w:right="709"/>
    </w:pPr>
  </w:style>
  <w:style w:type="character" w:customStyle="1" w:styleId="CGBlockQuoteChar">
    <w:name w:val="CG Block Quote Char"/>
    <w:basedOn w:val="CGBodyChar"/>
    <w:link w:val="CGBlockQuote"/>
    <w:rsid w:val="00B5280A"/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CGBlockQuotemultipara">
    <w:name w:val="CG Block Quote multipara/"/>
    <w:basedOn w:val="CGBlockQuote"/>
    <w:qFormat/>
    <w:rsid w:val="00B5280A"/>
    <w:pPr>
      <w:spacing w:after="240"/>
    </w:pPr>
  </w:style>
  <w:style w:type="paragraph" w:customStyle="1" w:styleId="CGLvl1Header">
    <w:name w:val="CG Lvl 1 Header"/>
    <w:basedOn w:val="CGBody"/>
    <w:next w:val="CGBody"/>
    <w:link w:val="CGLvl1HeaderChar"/>
    <w:qFormat/>
    <w:rsid w:val="00B5280A"/>
    <w:pPr>
      <w:keepNext/>
      <w:keepLines/>
      <w:numPr>
        <w:numId w:val="0"/>
      </w:numPr>
      <w:spacing w:before="240"/>
    </w:pPr>
    <w:rPr>
      <w:rFonts w:ascii="Times New Roman Bold" w:hAnsi="Times New Roman Bold"/>
      <w:b/>
    </w:rPr>
  </w:style>
  <w:style w:type="character" w:customStyle="1" w:styleId="CGLvl1HeaderChar">
    <w:name w:val="CG Lvl 1 Header Char"/>
    <w:basedOn w:val="CGBodyChar"/>
    <w:link w:val="CGLvl1Header"/>
    <w:rsid w:val="00B5280A"/>
    <w:rPr>
      <w:rFonts w:ascii="Times New Roman Bold" w:eastAsia="Times New Roman" w:hAnsi="Times New Roman Bold" w:cs="Times New Roman"/>
      <w:b/>
      <w:sz w:val="24"/>
      <w:szCs w:val="24"/>
      <w:lang w:eastAsia="en-CA"/>
    </w:rPr>
  </w:style>
  <w:style w:type="paragraph" w:customStyle="1" w:styleId="CGLvl2header">
    <w:name w:val="CG Lvl 2 header"/>
    <w:basedOn w:val="CGLvl1Header"/>
    <w:next w:val="CGBody"/>
    <w:link w:val="CGLvl2headerChar"/>
    <w:qFormat/>
    <w:rsid w:val="00B5280A"/>
    <w:pPr>
      <w:spacing w:before="0"/>
    </w:pPr>
  </w:style>
  <w:style w:type="character" w:customStyle="1" w:styleId="CGLvl2headerChar">
    <w:name w:val="CG Lvl 2 header Char"/>
    <w:basedOn w:val="CGLvl1HeaderChar"/>
    <w:link w:val="CGLvl2header"/>
    <w:rsid w:val="00B5280A"/>
    <w:rPr>
      <w:rFonts w:ascii="Times New Roman Bold" w:eastAsia="Times New Roman" w:hAnsi="Times New Roman Bold" w:cs="Times New Roman"/>
      <w:b/>
      <w:sz w:val="24"/>
      <w:szCs w:val="24"/>
      <w:lang w:eastAsia="en-CA"/>
    </w:rPr>
  </w:style>
  <w:style w:type="paragraph" w:customStyle="1" w:styleId="CGLvl3Header">
    <w:name w:val="CG Lvl 3 Header"/>
    <w:basedOn w:val="CGBody"/>
    <w:next w:val="CGBody"/>
    <w:link w:val="CGLvl3HeaderChar"/>
    <w:qFormat/>
    <w:rsid w:val="00B5280A"/>
    <w:pPr>
      <w:keepNext/>
      <w:keepLines/>
      <w:numPr>
        <w:numId w:val="0"/>
      </w:numPr>
      <w:ind w:firstLine="709"/>
    </w:pPr>
    <w:rPr>
      <w:i/>
    </w:rPr>
  </w:style>
  <w:style w:type="character" w:customStyle="1" w:styleId="CGLvl3HeaderChar">
    <w:name w:val="CG Lvl 3 Header Char"/>
    <w:basedOn w:val="CGBodyChar"/>
    <w:link w:val="CGLvl3Header"/>
    <w:rsid w:val="00B5280A"/>
    <w:rPr>
      <w:rFonts w:ascii="Times New Roman" w:eastAsia="Times New Roman" w:hAnsi="Times New Roman" w:cs="Times New Roman"/>
      <w:i/>
      <w:sz w:val="24"/>
      <w:szCs w:val="24"/>
      <w:lang w:eastAsia="en-CA"/>
    </w:rPr>
  </w:style>
  <w:style w:type="paragraph" w:customStyle="1" w:styleId="CGSubquote">
    <w:name w:val="CG Subquote"/>
    <w:basedOn w:val="CGBlockQuotemultipara"/>
    <w:uiPriority w:val="2"/>
    <w:qFormat/>
    <w:rsid w:val="00B5280A"/>
    <w:pPr>
      <w:ind w:left="1418" w:right="1418"/>
    </w:pPr>
  </w:style>
  <w:style w:type="character" w:styleId="Emphasis">
    <w:name w:val="Emphasis"/>
    <w:uiPriority w:val="2"/>
    <w:qFormat/>
    <w:rsid w:val="00B5280A"/>
    <w:rPr>
      <w:i/>
      <w:iCs/>
    </w:rPr>
  </w:style>
  <w:style w:type="character" w:customStyle="1" w:styleId="exposant1">
    <w:name w:val="exposant1"/>
    <w:uiPriority w:val="2"/>
    <w:locked/>
    <w:rsid w:val="00B5280A"/>
    <w:rPr>
      <w:sz w:val="19"/>
      <w:szCs w:val="19"/>
    </w:rPr>
  </w:style>
  <w:style w:type="paragraph" w:styleId="Footer">
    <w:name w:val="footer"/>
    <w:basedOn w:val="Normal"/>
    <w:link w:val="FooterChar"/>
    <w:uiPriority w:val="99"/>
    <w:rsid w:val="00B5280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50CA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noteCharacters">
    <w:name w:val="Footnote Characters"/>
    <w:uiPriority w:val="2"/>
    <w:locked/>
    <w:rsid w:val="00B5280A"/>
    <w:rPr>
      <w:vertAlign w:val="superscript"/>
    </w:rPr>
  </w:style>
  <w:style w:type="character" w:styleId="FootnoteReference">
    <w:name w:val="footnote reference"/>
    <w:rsid w:val="00B5280A"/>
    <w:rPr>
      <w:vertAlign w:val="superscript"/>
    </w:rPr>
  </w:style>
  <w:style w:type="character" w:customStyle="1" w:styleId="FootnoteTextChar1">
    <w:name w:val="Footnote Text Char1"/>
    <w:semiHidden/>
    <w:locked/>
    <w:rsid w:val="00B5280A"/>
    <w:rPr>
      <w:rFonts w:ascii="Arial" w:hAnsi="Arial"/>
      <w:lang w:val="en-US" w:eastAsia="en-US" w:bidi="ar-SA"/>
    </w:rPr>
  </w:style>
  <w:style w:type="paragraph" w:styleId="FootnoteText">
    <w:name w:val="footnote text"/>
    <w:aliases w:val="n"/>
    <w:basedOn w:val="Normal"/>
    <w:link w:val="FootnoteTextChar"/>
    <w:rsid w:val="00B5280A"/>
    <w:rPr>
      <w:sz w:val="20"/>
    </w:rPr>
  </w:style>
  <w:style w:type="character" w:customStyle="1" w:styleId="FootnoteTextChar">
    <w:name w:val="Footnote Text Char"/>
    <w:aliases w:val="n Char"/>
    <w:link w:val="FootnoteText"/>
    <w:rsid w:val="00B5280A"/>
    <w:rPr>
      <w:rFonts w:ascii="Times New Roman" w:eastAsia="Times New Roman" w:hAnsi="Times New Roman" w:cs="Times New Roman"/>
      <w:sz w:val="20"/>
      <w:szCs w:val="24"/>
      <w:lang w:val="en-US"/>
    </w:rPr>
  </w:style>
  <w:style w:type="paragraph" w:customStyle="1" w:styleId="footnote-0020text">
    <w:name w:val="footnote-0020text"/>
    <w:basedOn w:val="Normal"/>
    <w:uiPriority w:val="2"/>
    <w:locked/>
    <w:rsid w:val="00B5280A"/>
    <w:pPr>
      <w:spacing w:before="100" w:beforeAutospacing="1" w:after="100" w:afterAutospacing="1"/>
    </w:pPr>
    <w:rPr>
      <w:lang w:val="en-CA" w:eastAsia="en-CA"/>
    </w:rPr>
  </w:style>
  <w:style w:type="character" w:customStyle="1" w:styleId="fullmatch1">
    <w:name w:val="fullmatch1"/>
    <w:uiPriority w:val="2"/>
    <w:locked/>
    <w:rsid w:val="00B5280A"/>
    <w:rPr>
      <w:rFonts w:ascii="Verdana" w:hAnsi="Verdana" w:hint="default"/>
      <w:b/>
      <w:bCs/>
      <w:color w:val="FFFFFF"/>
      <w:shd w:val="clear" w:color="auto" w:fill="990000"/>
    </w:rPr>
  </w:style>
  <w:style w:type="character" w:customStyle="1" w:styleId="Heading1Char">
    <w:name w:val="Heading 1 Char"/>
    <w:basedOn w:val="DefaultParagraphFont"/>
    <w:link w:val="Heading1"/>
    <w:uiPriority w:val="2"/>
    <w:rsid w:val="007E50CA"/>
    <w:rPr>
      <w:rFonts w:ascii="Times New Roman" w:eastAsia="Times New Roman" w:hAnsi="Times New Roman" w:cs="Times New Roman"/>
      <w:b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2"/>
    <w:rsid w:val="007E50CA"/>
    <w:rPr>
      <w:rFonts w:ascii="Arial" w:eastAsia="Times New Roman" w:hAnsi="Arial" w:cs="Times New Roman"/>
      <w:b/>
      <w:noProof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2"/>
    <w:rsid w:val="007E50CA"/>
    <w:rPr>
      <w:rFonts w:ascii="Times New Roman" w:eastAsia="Times New Roman" w:hAnsi="Times New Roman" w:cs="Times New Roman"/>
      <w:b/>
      <w:sz w:val="32"/>
      <w:szCs w:val="20"/>
      <w:lang w:val="fr-CA"/>
    </w:rPr>
  </w:style>
  <w:style w:type="character" w:customStyle="1" w:styleId="Heading3Char">
    <w:name w:val="Heading 3 Char"/>
    <w:basedOn w:val="DefaultParagraphFont"/>
    <w:link w:val="Heading3"/>
    <w:uiPriority w:val="2"/>
    <w:rsid w:val="007E50CA"/>
    <w:rPr>
      <w:rFonts w:ascii="Times New Roman" w:eastAsia="Times New Roman" w:hAnsi="Times New Roman" w:cs="Times New Roman"/>
      <w:b/>
      <w:noProof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7E50CA"/>
    <w:rPr>
      <w:rFonts w:ascii="Times New Roman" w:eastAsia="Times New Roman" w:hAnsi="Times New Roman" w:cs="Times New Roman"/>
      <w:b/>
      <w:bCs/>
      <w:sz w:val="24"/>
      <w:szCs w:val="28"/>
      <w:lang w:val="en-US"/>
    </w:rPr>
  </w:style>
  <w:style w:type="character" w:customStyle="1" w:styleId="Heading9Char">
    <w:name w:val="Heading 9 Char"/>
    <w:basedOn w:val="DefaultParagraphFont"/>
    <w:link w:val="Heading9"/>
    <w:uiPriority w:val="2"/>
    <w:rsid w:val="007E50CA"/>
    <w:rPr>
      <w:rFonts w:ascii="Times New Roman" w:eastAsia="Times New Roman" w:hAnsi="Times New Roman" w:cs="Times New Roman"/>
      <w:b/>
      <w:spacing w:val="-3"/>
      <w:sz w:val="24"/>
      <w:szCs w:val="24"/>
      <w:lang w:val="en-US"/>
    </w:rPr>
  </w:style>
  <w:style w:type="character" w:styleId="HTMLAcronym">
    <w:name w:val="HTML Acronym"/>
    <w:basedOn w:val="DefaultParagraphFont"/>
    <w:uiPriority w:val="2"/>
    <w:rsid w:val="00B5280A"/>
  </w:style>
  <w:style w:type="character" w:styleId="Hyperlink">
    <w:name w:val="Hyperlink"/>
    <w:uiPriority w:val="2"/>
    <w:rsid w:val="00B5280A"/>
    <w:rPr>
      <w:color w:val="0000FF"/>
      <w:u w:val="single"/>
    </w:rPr>
  </w:style>
  <w:style w:type="paragraph" w:styleId="NormalWeb">
    <w:name w:val="Normal (Web)"/>
    <w:basedOn w:val="Normal"/>
    <w:link w:val="NormalWebChar"/>
    <w:uiPriority w:val="2"/>
    <w:rsid w:val="00B5280A"/>
    <w:pPr>
      <w:spacing w:before="100" w:beforeAutospacing="1" w:after="100" w:afterAutospacing="1" w:line="360" w:lineRule="atLeast"/>
      <w:jc w:val="both"/>
    </w:pPr>
    <w:rPr>
      <w:lang w:val="en-CA" w:eastAsia="en-CA"/>
    </w:rPr>
  </w:style>
  <w:style w:type="character" w:customStyle="1" w:styleId="NormalWebChar">
    <w:name w:val="Normal (Web) Char"/>
    <w:link w:val="NormalWeb"/>
    <w:uiPriority w:val="2"/>
    <w:rsid w:val="00B5280A"/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Normal2">
    <w:name w:val="Normal2"/>
    <w:basedOn w:val="Normal"/>
    <w:link w:val="Normal2Char"/>
    <w:locked/>
    <w:rsid w:val="00B5280A"/>
    <w:pPr>
      <w:jc w:val="both"/>
    </w:pPr>
    <w:rPr>
      <w:rFonts w:ascii="Courier" w:hAnsi="Courier"/>
      <w:lang w:val="en-GB"/>
    </w:rPr>
  </w:style>
  <w:style w:type="character" w:customStyle="1" w:styleId="Normal2Char">
    <w:name w:val="Normal2 Char"/>
    <w:link w:val="Normal2"/>
    <w:rsid w:val="00B5280A"/>
    <w:rPr>
      <w:rFonts w:ascii="Courier" w:eastAsia="Times New Roman" w:hAnsi="Courier" w:cs="Times New Roman"/>
      <w:sz w:val="24"/>
      <w:szCs w:val="24"/>
      <w:lang w:val="en-GB"/>
    </w:rPr>
  </w:style>
  <w:style w:type="character" w:customStyle="1" w:styleId="normal--char">
    <w:name w:val="normal--char"/>
    <w:uiPriority w:val="2"/>
    <w:locked/>
    <w:rsid w:val="00B5280A"/>
  </w:style>
  <w:style w:type="paragraph" w:customStyle="1" w:styleId="NormalNum">
    <w:name w:val="NormalNum"/>
    <w:basedOn w:val="Normal"/>
    <w:rsid w:val="00B5280A"/>
    <w:pPr>
      <w:numPr>
        <w:numId w:val="13"/>
      </w:numPr>
      <w:tabs>
        <w:tab w:val="left" w:pos="720"/>
      </w:tabs>
      <w:spacing w:before="120" w:after="120" w:line="360" w:lineRule="auto"/>
      <w:jc w:val="both"/>
    </w:pPr>
    <w:rPr>
      <w:rFonts w:cs="Arial"/>
      <w:spacing w:val="-2"/>
      <w:szCs w:val="20"/>
      <w:lang w:val="en-CA" w:eastAsia="fr-FR"/>
    </w:rPr>
  </w:style>
  <w:style w:type="character" w:styleId="PageNumber">
    <w:name w:val="page number"/>
    <w:basedOn w:val="DefaultParagraphFont"/>
    <w:uiPriority w:val="2"/>
    <w:rsid w:val="00B5280A"/>
  </w:style>
  <w:style w:type="numbering" w:customStyle="1" w:styleId="ParanumberingReasons">
    <w:name w:val="Para numbering Reasons"/>
    <w:locked/>
    <w:rsid w:val="00B5280A"/>
    <w:pPr>
      <w:numPr>
        <w:numId w:val="4"/>
      </w:numPr>
    </w:pPr>
  </w:style>
  <w:style w:type="character" w:customStyle="1" w:styleId="partialmatch1">
    <w:name w:val="partialmatch1"/>
    <w:uiPriority w:val="2"/>
    <w:locked/>
    <w:rsid w:val="00B5280A"/>
    <w:rPr>
      <w:rFonts w:ascii="Verdana" w:hAnsi="Verdana" w:hint="default"/>
      <w:b/>
      <w:bCs/>
      <w:color w:val="FFFFFF"/>
      <w:shd w:val="clear" w:color="auto" w:fill="003366"/>
    </w:rPr>
  </w:style>
  <w:style w:type="character" w:customStyle="1" w:styleId="queryterm">
    <w:name w:val="queryterm"/>
    <w:uiPriority w:val="2"/>
    <w:locked/>
    <w:rsid w:val="00B5280A"/>
    <w:rPr>
      <w:bdr w:val="dashed" w:sz="6" w:space="0" w:color="0C4489" w:frame="1"/>
      <w:shd w:val="clear" w:color="auto" w:fill="FFFF99"/>
    </w:rPr>
  </w:style>
  <w:style w:type="character" w:styleId="Strong">
    <w:name w:val="Strong"/>
    <w:uiPriority w:val="2"/>
    <w:qFormat/>
    <w:rsid w:val="00B5280A"/>
    <w:rPr>
      <w:b/>
      <w:bCs/>
    </w:rPr>
  </w:style>
  <w:style w:type="paragraph" w:customStyle="1" w:styleId="StyleCGBodyAfter0pt">
    <w:name w:val="Style CG Body + After:  0 pt"/>
    <w:basedOn w:val="CGBody"/>
    <w:link w:val="StyleCGBodyAfter0ptChar"/>
    <w:rsid w:val="00B5280A"/>
    <w:pPr>
      <w:spacing w:after="0"/>
      <w:ind w:left="0" w:firstLine="0"/>
    </w:pPr>
    <w:rPr>
      <w:szCs w:val="20"/>
    </w:rPr>
  </w:style>
  <w:style w:type="character" w:customStyle="1" w:styleId="StyleCGBodyAfter0ptChar">
    <w:name w:val="Style CG Body + After:  0 pt Char"/>
    <w:basedOn w:val="CGBodyChar"/>
    <w:link w:val="StyleCGBodyAfter0pt"/>
    <w:rsid w:val="00B5280A"/>
    <w:rPr>
      <w:rFonts w:ascii="Times New Roman" w:eastAsia="Times New Roman" w:hAnsi="Times New Roman" w:cs="Times New Roman"/>
      <w:sz w:val="24"/>
      <w:szCs w:val="20"/>
      <w:lang w:eastAsia="en-CA"/>
    </w:rPr>
  </w:style>
  <w:style w:type="character" w:styleId="PlaceholderText">
    <w:name w:val="Placeholder Text"/>
    <w:basedOn w:val="DefaultParagraphFont"/>
    <w:uiPriority w:val="99"/>
    <w:semiHidden/>
    <w:rsid w:val="00960665"/>
    <w:rPr>
      <w:color w:val="808080"/>
    </w:rPr>
  </w:style>
  <w:style w:type="character" w:styleId="LineNumber">
    <w:name w:val="line number"/>
    <w:basedOn w:val="DefaultParagraphFont"/>
    <w:uiPriority w:val="99"/>
    <w:semiHidden/>
    <w:unhideWhenUsed/>
    <w:rsid w:val="00B2182F"/>
  </w:style>
  <w:style w:type="table" w:styleId="TableGrid">
    <w:name w:val="Table Grid"/>
    <w:basedOn w:val="TableNormal"/>
    <w:uiPriority w:val="39"/>
    <w:rsid w:val="00B2182F"/>
    <w:pPr>
      <w:spacing w:after="0" w:line="240" w:lineRule="auto"/>
    </w:pPr>
    <w:rPr>
      <w:rFonts w:ascii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ca.Maglio\AppData\Local\OfficeNOVA\Resources.PROD\Templates\ID\ID.06.03.f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2B4708AC869495CBED697C26FC456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AE931F-E588-46DD-8760-87E7A9988286}"/>
      </w:docPartPr>
      <w:docPartBody>
        <w:p w:rsidR="00B41781" w:rsidRDefault="00B41781">
          <w:pPr>
            <w:pStyle w:val="62B4708AC869495CBED697C26FC4567F"/>
          </w:pPr>
          <w:r w:rsidRPr="00823341">
            <w:rPr>
              <w:rStyle w:val="PlaceholderText"/>
              <w:rFonts w:ascii="Times New Roman" w:hAnsi="Times New Roman"/>
              <w:b/>
              <w:bCs/>
              <w:sz w:val="22"/>
              <w:szCs w:val="22"/>
              <w:highlight w:val="yellow"/>
              <w:lang w:val="fr-FR"/>
            </w:rPr>
            <w:t>Choisir un élément</w:t>
          </w:r>
        </w:p>
      </w:docPartBody>
    </w:docPart>
    <w:docPart>
      <w:docPartPr>
        <w:name w:val="5C3DFA1C56104DF6A8C1F80044A17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0E4DA-55DD-4738-A906-E813174229B3}"/>
      </w:docPartPr>
      <w:docPartBody>
        <w:p w:rsidR="00B41781" w:rsidRDefault="00B41781">
          <w:pPr>
            <w:pStyle w:val="5C3DFA1C56104DF6A8C1F80044A176EA"/>
          </w:pPr>
          <w:bookmarkStart w:id="0" w:name="_Hlk179558739"/>
          <w:r w:rsidRPr="00823341">
            <w:rPr>
              <w:rStyle w:val="PlaceholderText"/>
              <w:b/>
              <w:bCs/>
              <w:sz w:val="22"/>
              <w:szCs w:val="22"/>
              <w:highlight w:val="yellow"/>
              <w:lang w:val="fr-FR"/>
            </w:rPr>
            <w:t>Choisir un élément</w:t>
          </w:r>
          <w:r w:rsidRPr="00823341">
            <w:rPr>
              <w:color w:val="808080"/>
              <w:sz w:val="22"/>
              <w:szCs w:val="22"/>
              <w:lang w:val="fr-CA"/>
            </w:rPr>
            <w:t>.</w:t>
          </w:r>
          <w:bookmarkEnd w:id="0"/>
        </w:p>
      </w:docPartBody>
    </w:docPart>
    <w:docPart>
      <w:docPartPr>
        <w:name w:val="D5D4A822A1744A0D96599A4DB4F11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D82F3-5786-4843-A5B6-4066EB0CE325}"/>
      </w:docPartPr>
      <w:docPartBody>
        <w:p w:rsidR="00B41781" w:rsidRDefault="00B41781">
          <w:pPr>
            <w:pStyle w:val="D5D4A822A1744A0D96599A4DB4F1129B"/>
          </w:pPr>
          <w:r w:rsidRPr="00823341">
            <w:rPr>
              <w:rStyle w:val="PlaceholderText"/>
              <w:b/>
              <w:bCs/>
              <w:sz w:val="22"/>
              <w:szCs w:val="22"/>
              <w:highlight w:val="yellow"/>
              <w:lang w:val="fr-FR"/>
            </w:rPr>
            <w:t>Choisir un élément</w:t>
          </w:r>
          <w:r w:rsidRPr="00823341">
            <w:rPr>
              <w:color w:val="808080"/>
              <w:sz w:val="22"/>
              <w:szCs w:val="22"/>
              <w:lang w:val="fr-CA"/>
            </w:rPr>
            <w:t>.</w:t>
          </w:r>
        </w:p>
      </w:docPartBody>
    </w:docPart>
    <w:docPart>
      <w:docPartPr>
        <w:name w:val="56D985EAAAB3453BBC5892C2C01E3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00336-99C5-4B0A-BED7-5995074520A1}"/>
      </w:docPartPr>
      <w:docPartBody>
        <w:p w:rsidR="00B41781" w:rsidRDefault="00B41781">
          <w:pPr>
            <w:pStyle w:val="56D985EAAAB3453BBC5892C2C01E37A7"/>
          </w:pPr>
          <w:r w:rsidRPr="00823341">
            <w:rPr>
              <w:rStyle w:val="PlaceholderText"/>
              <w:b/>
              <w:bCs/>
              <w:sz w:val="22"/>
              <w:szCs w:val="22"/>
              <w:highlight w:val="yellow"/>
              <w:lang w:val="fr-FR"/>
            </w:rPr>
            <w:t>Choisir un élément</w:t>
          </w:r>
          <w:r w:rsidRPr="00823341">
            <w:rPr>
              <w:rStyle w:val="PlaceholderText"/>
              <w:sz w:val="22"/>
              <w:szCs w:val="22"/>
              <w:highlight w:val="yellow"/>
            </w:rPr>
            <w:t>.</w:t>
          </w:r>
        </w:p>
      </w:docPartBody>
    </w:docPart>
    <w:docPart>
      <w:docPartPr>
        <w:name w:val="D8E9FD36379444428F4E1D305842A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048FAE-396C-4614-9CD2-1E510316F2CB}"/>
      </w:docPartPr>
      <w:docPartBody>
        <w:p w:rsidR="00B41781" w:rsidRDefault="00B41781" w:rsidP="00B41781">
          <w:pPr>
            <w:pStyle w:val="D8E9FD36379444428F4E1D305842A765"/>
          </w:pPr>
          <w:r w:rsidRPr="00823341">
            <w:rPr>
              <w:rStyle w:val="PlaceholderText"/>
              <w:b/>
              <w:bCs/>
              <w:sz w:val="22"/>
              <w:szCs w:val="22"/>
              <w:highlight w:val="yellow"/>
              <w:lang w:val="fr-FR"/>
            </w:rPr>
            <w:t>Choisir un élément</w:t>
          </w:r>
          <w:r w:rsidRPr="00823341">
            <w:rPr>
              <w:color w:val="808080"/>
              <w:sz w:val="22"/>
              <w:szCs w:val="22"/>
              <w:lang w:val="fr-CA"/>
            </w:rPr>
            <w:t>.</w:t>
          </w:r>
        </w:p>
      </w:docPartBody>
    </w:docPart>
    <w:docPart>
      <w:docPartPr>
        <w:name w:val="8F57914F898D4766A0424D2AA249CA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AFC70-9C3D-4A97-BBC3-F31A8E6F690F}"/>
      </w:docPartPr>
      <w:docPartBody>
        <w:p w:rsidR="00B41781" w:rsidRDefault="00B41781" w:rsidP="00B41781">
          <w:pPr>
            <w:pStyle w:val="8F57914F898D4766A0424D2AA249CAEF"/>
          </w:pPr>
          <w:r w:rsidRPr="00B2182F">
            <w:rPr>
              <w:b/>
              <w:bCs/>
              <w:sz w:val="22"/>
              <w:szCs w:val="22"/>
              <w:highlight w:val="yellow"/>
            </w:rPr>
            <w:t>TRANSCRIPT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 New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ngs">
    <w:altName w:val="Yu Gothic UI"/>
    <w:panose1 w:val="00000000000000000000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sDel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781"/>
    <w:rsid w:val="004B78F8"/>
    <w:rsid w:val="00813721"/>
    <w:rsid w:val="00827589"/>
    <w:rsid w:val="00B41781"/>
    <w:rsid w:val="00C54646"/>
    <w:rsid w:val="00C8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1781"/>
    <w:rPr>
      <w:color w:val="808080"/>
    </w:rPr>
  </w:style>
  <w:style w:type="paragraph" w:customStyle="1" w:styleId="62B4708AC869495CBED697C26FC4567F">
    <w:name w:val="62B4708AC869495CBED697C26FC4567F"/>
  </w:style>
  <w:style w:type="paragraph" w:customStyle="1" w:styleId="5C3DFA1C56104DF6A8C1F80044A176EA">
    <w:name w:val="5C3DFA1C56104DF6A8C1F80044A176EA"/>
  </w:style>
  <w:style w:type="paragraph" w:customStyle="1" w:styleId="D5D4A822A1744A0D96599A4DB4F1129B">
    <w:name w:val="D5D4A822A1744A0D96599A4DB4F1129B"/>
  </w:style>
  <w:style w:type="paragraph" w:customStyle="1" w:styleId="56D985EAAAB3453BBC5892C2C01E37A7">
    <w:name w:val="56D985EAAAB3453BBC5892C2C01E37A7"/>
  </w:style>
  <w:style w:type="paragraph" w:customStyle="1" w:styleId="D8E9FD36379444428F4E1D305842A765">
    <w:name w:val="D8E9FD36379444428F4E1D305842A765"/>
    <w:rsid w:val="00B41781"/>
  </w:style>
  <w:style w:type="paragraph" w:customStyle="1" w:styleId="8F57914F898D4766A0424D2AA249CAEF">
    <w:name w:val="8F57914F898D4766A0424D2AA249CAEF"/>
    <w:rsid w:val="00B417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5C7BEAD795F444BF1BA5C8E886756D" ma:contentTypeVersion="10" ma:contentTypeDescription="Create a new document." ma:contentTypeScope="" ma:versionID="168e3135d17da06c817a736a50cba112">
  <xsd:schema xmlns:xsd="http://www.w3.org/2001/XMLSchema" xmlns:xs="http://www.w3.org/2001/XMLSchema" xmlns:p="http://schemas.microsoft.com/office/2006/metadata/properties" xmlns:ns2="a58457d4-6306-46d1-b848-baa3c7d930e4" xmlns:ns3="958f9428-dec1-434f-b523-29fa44bba282" targetNamespace="http://schemas.microsoft.com/office/2006/metadata/properties" ma:root="true" ma:fieldsID="a31b54f4f9767d2a7f0fa6ed4283ab5d" ns2:_="" ns3:_="">
    <xsd:import namespace="a58457d4-6306-46d1-b848-baa3c7d930e4"/>
    <xsd:import namespace="958f9428-dec1-434f-b523-29fa44bba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457d4-6306-46d1-b848-baa3c7d930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91b942f-2fc5-4fa1-9e6d-26abb7df3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8f9428-dec1-434f-b523-29fa44bba28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7188619-d8bd-4988-b654-14890490043a}" ma:internalName="TaxCatchAll" ma:showField="CatchAllData" ma:web="958f9428-dec1-434f-b523-29fa44bba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8f9428-dec1-434f-b523-29fa44bba282" xsi:nil="true"/>
    <lcf76f155ced4ddcb4097134ff3c332f xmlns="a58457d4-6306-46d1-b848-baa3c7d930e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D63F15-76AC-47AC-9FD8-2BB7C36621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8457d4-6306-46d1-b848-baa3c7d930e4"/>
    <ds:schemaRef ds:uri="958f9428-dec1-434f-b523-29fa44bba2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3839BF-07C4-4504-9CB8-F6B2BA3C0C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83E15E-DF1F-4523-B73F-B72FCA2C9C8C}">
  <ds:schemaRefs>
    <ds:schemaRef ds:uri="http://schemas.microsoft.com/office/2006/metadata/properties"/>
    <ds:schemaRef ds:uri="http://schemas.microsoft.com/office/infopath/2007/PartnerControls"/>
    <ds:schemaRef ds:uri="958f9428-dec1-434f-b523-29fa44bba282"/>
    <ds:schemaRef ds:uri="a58457d4-6306-46d1-b848-baa3c7d930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ID.06.03.fr.dotm</Template>
  <TotalTime>9</TotalTime>
  <Pages>3</Pages>
  <Words>222</Words>
  <Characters>1126</Characters>
  <Application>Microsoft Office Word</Application>
  <DocSecurity>0</DocSecurity>
  <Lines>31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Maglio, Erica</dc:creator>
  <cp:keywords/>
  <dc:description/>
  <cp:lastModifiedBy>Virginie</cp:lastModifiedBy>
  <cp:revision>4</cp:revision>
  <dcterms:created xsi:type="dcterms:W3CDTF">2025-04-01T17:20:00Z</dcterms:created>
  <dcterms:modified xsi:type="dcterms:W3CDTF">2025-09-05T13:31:00Z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a88f1f-0567-4983-8330-99cd20b6d515_Enabled">
    <vt:lpwstr>true</vt:lpwstr>
  </property>
  <property fmtid="{D5CDD505-2E9C-101B-9397-08002B2CF9AE}" pid="3" name="MSIP_Label_25a88f1f-0567-4983-8330-99cd20b6d515_SetDate">
    <vt:lpwstr>2022-08-03T17:38:24Z</vt:lpwstr>
  </property>
  <property fmtid="{D5CDD505-2E9C-101B-9397-08002B2CF9AE}" pid="4" name="MSIP_Label_25a88f1f-0567-4983-8330-99cd20b6d515_Method">
    <vt:lpwstr>Privileged</vt:lpwstr>
  </property>
  <property fmtid="{D5CDD505-2E9C-101B-9397-08002B2CF9AE}" pid="5" name="MSIP_Label_25a88f1f-0567-4983-8330-99cd20b6d515_Name">
    <vt:lpwstr>Unclassified</vt:lpwstr>
  </property>
  <property fmtid="{D5CDD505-2E9C-101B-9397-08002B2CF9AE}" pid="6" name="MSIP_Label_25a88f1f-0567-4983-8330-99cd20b6d515_SiteId">
    <vt:lpwstr>a65e50e1-a948-479b-8fed-f4e96b62098d</vt:lpwstr>
  </property>
  <property fmtid="{D5CDD505-2E9C-101B-9397-08002B2CF9AE}" pid="7" name="MSIP_Label_25a88f1f-0567-4983-8330-99cd20b6d515_ActionId">
    <vt:lpwstr>a255f6ab-a9c8-4c07-b08e-c8d17abe0a16</vt:lpwstr>
  </property>
  <property fmtid="{D5CDD505-2E9C-101B-9397-08002B2CF9AE}" pid="8" name="MSIP_Label_25a88f1f-0567-4983-8330-99cd20b6d515_ContentBits">
    <vt:lpwstr>0</vt:lpwstr>
  </property>
  <property fmtid="{D5CDD505-2E9C-101B-9397-08002B2CF9AE}" pid="9" name="ContentTypeId">
    <vt:lpwstr>0x010100CA5C7BEAD795F444BF1BA5C8E886756D</vt:lpwstr>
  </property>
</Properties>
</file>